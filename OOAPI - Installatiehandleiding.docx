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CA30EC" w14:textId="77777777" w:rsidR="006E72BA" w:rsidRPr="006A1951" w:rsidRDefault="006E72BA" w:rsidP="00302069"/>
    <w:p w14:paraId="15C382F0" w14:textId="77777777" w:rsidR="00302069" w:rsidRPr="006A1951" w:rsidRDefault="00302069" w:rsidP="00302069"/>
    <w:p w14:paraId="0882E351" w14:textId="77777777" w:rsidR="00302069" w:rsidRPr="006A1951" w:rsidRDefault="00302069" w:rsidP="00302069"/>
    <w:p w14:paraId="205761C3" w14:textId="77777777" w:rsidR="00302069" w:rsidRPr="006A1951" w:rsidRDefault="00302069" w:rsidP="00302069"/>
    <w:p w14:paraId="534E2651" w14:textId="77777777" w:rsidR="00302069" w:rsidRPr="006A1951" w:rsidRDefault="00302069" w:rsidP="00302069"/>
    <w:p w14:paraId="7820DF44" w14:textId="77777777" w:rsidR="00302069" w:rsidRPr="006A1951" w:rsidRDefault="00302069" w:rsidP="00302069"/>
    <w:p w14:paraId="20223ED9" w14:textId="77777777" w:rsidR="00302069" w:rsidRPr="006A1951" w:rsidRDefault="00302069" w:rsidP="00302069"/>
    <w:p w14:paraId="5CD1CA25" w14:textId="77777777" w:rsidR="00302069" w:rsidRPr="006A1951" w:rsidRDefault="00302069" w:rsidP="00302069"/>
    <w:p w14:paraId="7744D9EF" w14:textId="77777777" w:rsidR="00302069" w:rsidRPr="006A1951" w:rsidRDefault="00302069" w:rsidP="00302069"/>
    <w:p w14:paraId="2769A6A1" w14:textId="77777777" w:rsidR="00302069" w:rsidRPr="006A1951" w:rsidRDefault="00302069" w:rsidP="00302069"/>
    <w:p w14:paraId="1B2A2B42" w14:textId="77777777" w:rsidR="00302069" w:rsidRPr="006A1951" w:rsidRDefault="00302069" w:rsidP="00302069"/>
    <w:p w14:paraId="3BCA425E" w14:textId="77777777" w:rsidR="00302069" w:rsidRPr="006A1951" w:rsidRDefault="00302069" w:rsidP="00302069"/>
    <w:p w14:paraId="5960DD40" w14:textId="77777777" w:rsidR="00302069" w:rsidRPr="006A1951" w:rsidRDefault="00302069" w:rsidP="00302069"/>
    <w:p w14:paraId="7414B691" w14:textId="77777777" w:rsidR="00302069" w:rsidRPr="006A1951" w:rsidRDefault="00302069" w:rsidP="00302069"/>
    <w:p w14:paraId="59ACBC1B" w14:textId="77777777" w:rsidR="00302069" w:rsidRPr="006A1951" w:rsidRDefault="00302069" w:rsidP="00302069"/>
    <w:p w14:paraId="52B93325" w14:textId="77777777" w:rsidR="00302069" w:rsidRPr="006A1951" w:rsidRDefault="00302069" w:rsidP="00302069"/>
    <w:p w14:paraId="25EBFC64" w14:textId="77777777" w:rsidR="00302069" w:rsidRPr="006A1951" w:rsidRDefault="00302069" w:rsidP="00302069"/>
    <w:p w14:paraId="693E5C05" w14:textId="77777777" w:rsidR="00302069" w:rsidRPr="006A1951" w:rsidRDefault="00302069" w:rsidP="00302069"/>
    <w:p w14:paraId="185D27E7" w14:textId="77777777" w:rsidR="00302069" w:rsidRPr="006A1951" w:rsidRDefault="00302069" w:rsidP="00302069"/>
    <w:p w14:paraId="48D0749A" w14:textId="77777777" w:rsidR="00302069" w:rsidRPr="006A1951" w:rsidRDefault="00302069" w:rsidP="00302069"/>
    <w:p w14:paraId="00160DD1" w14:textId="77777777" w:rsidR="00302069" w:rsidRPr="006A1951" w:rsidRDefault="00302069" w:rsidP="00302069"/>
    <w:p w14:paraId="691CC48B" w14:textId="77777777" w:rsidR="00302069" w:rsidRPr="006A1951" w:rsidRDefault="00302069" w:rsidP="00302069"/>
    <w:p w14:paraId="0FACFC7D" w14:textId="77777777" w:rsidR="00302069" w:rsidRPr="006A1951" w:rsidRDefault="00302069" w:rsidP="00302069"/>
    <w:p w14:paraId="7A5F0F6A" w14:textId="77777777" w:rsidR="00302069" w:rsidRPr="006A1951" w:rsidRDefault="00302069" w:rsidP="00302069"/>
    <w:p w14:paraId="2BDF44B4" w14:textId="77777777" w:rsidR="00302069" w:rsidRPr="006A1951" w:rsidRDefault="00302069" w:rsidP="00302069"/>
    <w:p w14:paraId="2F5B7626" w14:textId="77777777" w:rsidR="00302069" w:rsidRPr="006A1951" w:rsidRDefault="00302069" w:rsidP="00302069"/>
    <w:p w14:paraId="62D05197" w14:textId="77777777" w:rsidR="00302069" w:rsidRPr="006A1951" w:rsidRDefault="00302069" w:rsidP="00302069"/>
    <w:p w14:paraId="6CD6FA20" w14:textId="77777777" w:rsidR="00302069" w:rsidRPr="006A1951" w:rsidRDefault="00302069" w:rsidP="00302069"/>
    <w:p w14:paraId="0E468986" w14:textId="77777777" w:rsidR="00302069" w:rsidRPr="006A1951" w:rsidRDefault="00302069" w:rsidP="00302069"/>
    <w:p w14:paraId="4316A2BC" w14:textId="77777777" w:rsidR="00302069" w:rsidRPr="006A1951" w:rsidRDefault="00302069" w:rsidP="00302069"/>
    <w:p w14:paraId="566DE3F5" w14:textId="77777777" w:rsidR="00302069" w:rsidRPr="006A1951" w:rsidRDefault="00302069" w:rsidP="00302069"/>
    <w:p w14:paraId="50CF09CA" w14:textId="77777777" w:rsidR="00302069" w:rsidRPr="006A1951" w:rsidRDefault="00302069" w:rsidP="00302069"/>
    <w:p w14:paraId="31B777C8" w14:textId="77777777" w:rsidR="00302069" w:rsidRPr="006A1951" w:rsidRDefault="00302069" w:rsidP="00302069"/>
    <w:p w14:paraId="667AEE9F" w14:textId="77777777" w:rsidR="00302069" w:rsidRPr="006A1951" w:rsidRDefault="00302069" w:rsidP="00302069"/>
    <w:p w14:paraId="15214818" w14:textId="77777777" w:rsidR="00302069" w:rsidRPr="006A1951" w:rsidRDefault="00302069" w:rsidP="00302069"/>
    <w:p w14:paraId="38D77DA3" w14:textId="77777777" w:rsidR="00302069" w:rsidRPr="006A1951" w:rsidRDefault="00302069" w:rsidP="00302069"/>
    <w:p w14:paraId="3DFBA38B" w14:textId="77777777" w:rsidR="00302069" w:rsidRPr="006A1951" w:rsidRDefault="00302069" w:rsidP="00302069"/>
    <w:p w14:paraId="79BDD05A" w14:textId="77777777" w:rsidR="00302069" w:rsidRPr="006A1951" w:rsidRDefault="00302069" w:rsidP="00302069"/>
    <w:p w14:paraId="01EF0A21" w14:textId="77777777" w:rsidR="00302069" w:rsidRPr="006A1951" w:rsidRDefault="00302069" w:rsidP="00302069"/>
    <w:p w14:paraId="4A644A29" w14:textId="77777777" w:rsidR="00302069" w:rsidRPr="006A1951" w:rsidRDefault="00302069" w:rsidP="00302069"/>
    <w:p w14:paraId="047DED41" w14:textId="77777777" w:rsidR="00302069" w:rsidRPr="006A1951" w:rsidRDefault="00302069" w:rsidP="00302069"/>
    <w:p w14:paraId="6E037F5F" w14:textId="77777777" w:rsidR="00302069" w:rsidRPr="006A1951" w:rsidRDefault="00302069" w:rsidP="00302069"/>
    <w:p w14:paraId="173A5886" w14:textId="77777777" w:rsidR="00302069" w:rsidRPr="006A1951" w:rsidRDefault="00302069" w:rsidP="00302069"/>
    <w:p w14:paraId="3462CDA5" w14:textId="77777777" w:rsidR="00302069" w:rsidRPr="006A1951" w:rsidRDefault="00302069" w:rsidP="00302069"/>
    <w:p w14:paraId="4D77F8ED" w14:textId="77777777" w:rsidR="00302069" w:rsidRPr="006A1951" w:rsidRDefault="00302069" w:rsidP="00302069"/>
    <w:p w14:paraId="0E95689A" w14:textId="77777777" w:rsidR="00302069" w:rsidRPr="006A1951" w:rsidRDefault="00302069" w:rsidP="00302069"/>
    <w:tbl>
      <w:tblPr>
        <w:tblStyle w:val="Tabelraster"/>
        <w:tblW w:w="12299" w:type="dxa"/>
        <w:tblBorders>
          <w:bottom w:val="none" w:sz="0" w:space="0" w:color="auto"/>
          <w:insideH w:val="none" w:sz="0" w:space="0" w:color="auto"/>
          <w:insideV w:val="none" w:sz="0" w:space="0" w:color="auto"/>
        </w:tblBorders>
        <w:tblLook w:val="04A0" w:firstRow="1" w:lastRow="0" w:firstColumn="1" w:lastColumn="0" w:noHBand="0" w:noVBand="1"/>
      </w:tblPr>
      <w:tblGrid>
        <w:gridCol w:w="7479"/>
        <w:gridCol w:w="4820"/>
      </w:tblGrid>
      <w:tr w:rsidR="00302069" w:rsidRPr="006A1951" w14:paraId="7980F130" w14:textId="77777777" w:rsidTr="00197C46">
        <w:trPr>
          <w:cnfStyle w:val="100000000000" w:firstRow="1" w:lastRow="0" w:firstColumn="0" w:lastColumn="0" w:oddVBand="0" w:evenVBand="0" w:oddHBand="0" w:evenHBand="0" w:firstRowFirstColumn="0" w:firstRowLastColumn="0" w:lastRowFirstColumn="0" w:lastRowLastColumn="0"/>
          <w:cantSplit/>
          <w:trHeight w:hRule="exact" w:val="510"/>
        </w:trPr>
        <w:tc>
          <w:tcPr>
            <w:tcW w:w="7479" w:type="dxa"/>
            <w:tcBorders>
              <w:bottom w:val="none" w:sz="0" w:space="0" w:color="auto"/>
            </w:tcBorders>
          </w:tcPr>
          <w:p w14:paraId="14DAA0E2" w14:textId="77777777" w:rsidR="00302069" w:rsidRPr="006A1951" w:rsidRDefault="00302069" w:rsidP="00302069">
            <w:pPr>
              <w:rPr>
                <w:b w:val="0"/>
              </w:rPr>
            </w:pPr>
          </w:p>
          <w:p w14:paraId="225AB5C7" w14:textId="77777777" w:rsidR="00197C46" w:rsidRPr="006A1951" w:rsidRDefault="00197C46" w:rsidP="00302069">
            <w:pPr>
              <w:rPr>
                <w:b w:val="0"/>
              </w:rPr>
            </w:pPr>
          </w:p>
          <w:p w14:paraId="0CFC4533" w14:textId="77777777" w:rsidR="00197C46" w:rsidRPr="006A1951" w:rsidRDefault="00197C46" w:rsidP="00302069">
            <w:pPr>
              <w:rPr>
                <w:b w:val="0"/>
              </w:rPr>
            </w:pPr>
          </w:p>
          <w:p w14:paraId="44F767F4" w14:textId="77777777" w:rsidR="00302069" w:rsidRPr="006A1951" w:rsidRDefault="00302069" w:rsidP="00302069">
            <w:pPr>
              <w:rPr>
                <w:b w:val="0"/>
              </w:rPr>
            </w:pPr>
          </w:p>
        </w:tc>
        <w:tc>
          <w:tcPr>
            <w:tcW w:w="4820" w:type="dxa"/>
            <w:vMerge w:val="restart"/>
          </w:tcPr>
          <w:p w14:paraId="625BDED8" w14:textId="77777777" w:rsidR="00C032A3" w:rsidRPr="006A1951" w:rsidRDefault="00C032A3" w:rsidP="00302069">
            <w:pPr>
              <w:rPr>
                <w:b w:val="0"/>
              </w:rPr>
            </w:pPr>
          </w:p>
        </w:tc>
      </w:tr>
      <w:tr w:rsidR="00302069" w:rsidRPr="006A1951" w14:paraId="11A0FDFC" w14:textId="77777777" w:rsidTr="00197C46">
        <w:trPr>
          <w:trHeight w:hRule="exact" w:val="493"/>
        </w:trPr>
        <w:tc>
          <w:tcPr>
            <w:tcW w:w="7479" w:type="dxa"/>
          </w:tcPr>
          <w:p w14:paraId="62B1ADC7" w14:textId="77777777" w:rsidR="00302069" w:rsidRPr="006A1951" w:rsidRDefault="00197C46" w:rsidP="00197C46">
            <w:pPr>
              <w:jc w:val="center"/>
              <w:rPr>
                <w:b/>
              </w:rPr>
            </w:pPr>
            <w:r w:rsidRPr="006A1951">
              <w:rPr>
                <w:i/>
                <w:color w:val="FFFFFF" w:themeColor="background1"/>
                <w:sz w:val="36"/>
              </w:rPr>
              <w:t xml:space="preserve">Open Onderwijs API – Installatiehandleiding </w:t>
            </w:r>
          </w:p>
        </w:tc>
        <w:tc>
          <w:tcPr>
            <w:tcW w:w="4820" w:type="dxa"/>
            <w:vMerge/>
          </w:tcPr>
          <w:p w14:paraId="5564A87F" w14:textId="77777777" w:rsidR="00302069" w:rsidRPr="006A1951" w:rsidRDefault="00302069" w:rsidP="00302069">
            <w:pPr>
              <w:rPr>
                <w:b/>
              </w:rPr>
            </w:pPr>
          </w:p>
        </w:tc>
      </w:tr>
      <w:tr w:rsidR="00302069" w:rsidRPr="006A1951" w14:paraId="66C2C39F" w14:textId="77777777" w:rsidTr="00197C46">
        <w:trPr>
          <w:trHeight w:hRule="exact" w:val="255"/>
        </w:trPr>
        <w:tc>
          <w:tcPr>
            <w:tcW w:w="7479" w:type="dxa"/>
          </w:tcPr>
          <w:p w14:paraId="683C6AF6" w14:textId="77777777" w:rsidR="00C032A3" w:rsidRPr="006A1951" w:rsidRDefault="00C032A3" w:rsidP="00302069">
            <w:pPr>
              <w:rPr>
                <w:b/>
              </w:rPr>
            </w:pPr>
          </w:p>
        </w:tc>
        <w:tc>
          <w:tcPr>
            <w:tcW w:w="4820" w:type="dxa"/>
            <w:vMerge/>
          </w:tcPr>
          <w:p w14:paraId="70E044F8" w14:textId="77777777" w:rsidR="00302069" w:rsidRPr="006A1951" w:rsidRDefault="00302069" w:rsidP="00302069">
            <w:pPr>
              <w:rPr>
                <w:b/>
              </w:rPr>
            </w:pPr>
          </w:p>
        </w:tc>
      </w:tr>
      <w:tr w:rsidR="00302069" w:rsidRPr="006A1951" w14:paraId="3671D4CB" w14:textId="77777777" w:rsidTr="00197C46">
        <w:trPr>
          <w:trHeight w:hRule="exact" w:val="493"/>
        </w:trPr>
        <w:tc>
          <w:tcPr>
            <w:tcW w:w="7479" w:type="dxa"/>
          </w:tcPr>
          <w:p w14:paraId="58D78965" w14:textId="77777777" w:rsidR="00302069" w:rsidRPr="006A1951" w:rsidRDefault="00197C46" w:rsidP="00197C46">
            <w:pPr>
              <w:jc w:val="center"/>
              <w:rPr>
                <w:b/>
              </w:rPr>
            </w:pPr>
            <w:r w:rsidRPr="006A1951">
              <w:rPr>
                <w:i/>
                <w:color w:val="FFFFFF" w:themeColor="background1"/>
                <w:sz w:val="36"/>
              </w:rPr>
              <w:t>SURFnet</w:t>
            </w:r>
          </w:p>
        </w:tc>
        <w:tc>
          <w:tcPr>
            <w:tcW w:w="4820" w:type="dxa"/>
            <w:vMerge/>
          </w:tcPr>
          <w:p w14:paraId="5FBED157" w14:textId="77777777" w:rsidR="00302069" w:rsidRPr="006A1951" w:rsidRDefault="00302069" w:rsidP="00302069">
            <w:pPr>
              <w:rPr>
                <w:b/>
              </w:rPr>
            </w:pPr>
          </w:p>
        </w:tc>
      </w:tr>
    </w:tbl>
    <w:p w14:paraId="47FD2F96" w14:textId="77777777" w:rsidR="00F0716F" w:rsidRPr="006A1951" w:rsidRDefault="00197C46" w:rsidP="00302069">
      <w:r w:rsidRPr="006A1951">
        <w:rPr>
          <w:lang w:eastAsia="nl-NL"/>
        </w:rPr>
        <mc:AlternateContent>
          <mc:Choice Requires="wps">
            <w:drawing>
              <wp:anchor distT="0" distB="0" distL="114300" distR="114300" simplePos="0" relativeHeight="251659264" behindDoc="0" locked="0" layoutInCell="1" allowOverlap="1" wp14:anchorId="17E6F5AC" wp14:editId="126B9184">
                <wp:simplePos x="0" y="0"/>
                <wp:positionH relativeFrom="column">
                  <wp:posOffset>2610485</wp:posOffset>
                </wp:positionH>
                <wp:positionV relativeFrom="page">
                  <wp:posOffset>8463915</wp:posOffset>
                </wp:positionV>
                <wp:extent cx="3027045" cy="16002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3027045" cy="160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D08C7E" w14:textId="77777777" w:rsidR="000B6123" w:rsidRDefault="000B6123" w:rsidP="00B26863">
                            <w:pPr>
                              <w:jc w:val="center"/>
                            </w:pPr>
                          </w:p>
                          <w:p w14:paraId="42AA7512" w14:textId="77777777" w:rsidR="000B6123" w:rsidRDefault="000B6123" w:rsidP="00B26863">
                            <w:pPr>
                              <w:jc w:val="center"/>
                            </w:pPr>
                          </w:p>
                          <w:p w14:paraId="205A0F54" w14:textId="77777777" w:rsidR="000B6123" w:rsidRDefault="000B6123" w:rsidP="00B26863">
                            <w:pPr>
                              <w:jc w:val="center"/>
                            </w:pPr>
                          </w:p>
                          <w:p w14:paraId="3A0AD08C" w14:textId="77777777" w:rsidR="000B6123" w:rsidRDefault="000B6123" w:rsidP="00B26863">
                            <w:pPr>
                              <w:jc w:val="center"/>
                            </w:pPr>
                            <w:r>
                              <w:rPr>
                                <w:noProof/>
                                <w:lang w:val="en-US" w:eastAsia="nl-NL"/>
                              </w:rPr>
                              <w:drawing>
                                <wp:inline distT="0" distB="0" distL="0" distR="0" wp14:anchorId="6631217B" wp14:editId="05DE5F60">
                                  <wp:extent cx="2374900" cy="977900"/>
                                  <wp:effectExtent l="0" t="0" r="12700" b="1270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net.png"/>
                                          <pic:cNvPicPr/>
                                        </pic:nvPicPr>
                                        <pic:blipFill>
                                          <a:blip r:embed="rId9">
                                            <a:extLst>
                                              <a:ext uri="{28A0092B-C50C-407E-A947-70E740481C1C}">
                                                <a14:useLocalDpi xmlns:a14="http://schemas.microsoft.com/office/drawing/2010/main" val="0"/>
                                              </a:ext>
                                            </a:extLst>
                                          </a:blip>
                                          <a:stretch>
                                            <a:fillRect/>
                                          </a:stretch>
                                        </pic:blipFill>
                                        <pic:spPr>
                                          <a:xfrm>
                                            <a:off x="0" y="0"/>
                                            <a:ext cx="2374900" cy="977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vak 12" o:spid="_x0000_s1026" type="#_x0000_t202" style="position:absolute;margin-left:205.55pt;margin-top:666.45pt;width:238.35pt;height:1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" filled="f" stroked="f" strokeweight=".5pt">
                <v:textbox>
                  <w:txbxContent>
                    <w:p w14:paraId="13D08C7E" w14:textId="77777777" w:rsidR="000B6123" w:rsidRDefault="000B6123" w:rsidP="00B26863">
                      <w:pPr>
                        <w:jc w:val="center"/>
                      </w:pPr>
                    </w:p>
                    <w:p w14:paraId="42AA7512" w14:textId="77777777" w:rsidR="000B6123" w:rsidRDefault="000B6123" w:rsidP="00B26863">
                      <w:pPr>
                        <w:jc w:val="center"/>
                      </w:pPr>
                    </w:p>
                    <w:p w14:paraId="205A0F54" w14:textId="77777777" w:rsidR="000B6123" w:rsidRDefault="000B6123" w:rsidP="00B26863">
                      <w:pPr>
                        <w:jc w:val="center"/>
                      </w:pPr>
                    </w:p>
                    <w:p w14:paraId="3A0AD08C" w14:textId="77777777" w:rsidR="000B6123" w:rsidRDefault="000B6123" w:rsidP="00B26863">
                      <w:pPr>
                        <w:jc w:val="center"/>
                      </w:pPr>
                      <w:r>
                        <w:rPr>
                          <w:noProof/>
                          <w:lang w:val="en-US" w:eastAsia="nl-NL"/>
                        </w:rPr>
                        <w:drawing>
                          <wp:inline distT="0" distB="0" distL="0" distR="0" wp14:anchorId="6631217B" wp14:editId="05DE5F60">
                            <wp:extent cx="2374900" cy="977900"/>
                            <wp:effectExtent l="0" t="0" r="12700" b="1270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net.png"/>
                                    <pic:cNvPicPr/>
                                  </pic:nvPicPr>
                                  <pic:blipFill>
                                    <a:blip r:embed="rId9">
                                      <a:extLst>
                                        <a:ext uri="{28A0092B-C50C-407E-A947-70E740481C1C}">
                                          <a14:useLocalDpi xmlns:a14="http://schemas.microsoft.com/office/drawing/2010/main" val="0"/>
                                        </a:ext>
                                      </a:extLst>
                                    </a:blip>
                                    <a:stretch>
                                      <a:fillRect/>
                                    </a:stretch>
                                  </pic:blipFill>
                                  <pic:spPr>
                                    <a:xfrm>
                                      <a:off x="0" y="0"/>
                                      <a:ext cx="2374900" cy="977900"/>
                                    </a:xfrm>
                                    <a:prstGeom prst="rect">
                                      <a:avLst/>
                                    </a:prstGeom>
                                  </pic:spPr>
                                </pic:pic>
                              </a:graphicData>
                            </a:graphic>
                          </wp:inline>
                        </w:drawing>
                      </w:r>
                    </w:p>
                  </w:txbxContent>
                </v:textbox>
                <w10:wrap anchory="page"/>
              </v:shape>
            </w:pict>
          </mc:Fallback>
        </mc:AlternateContent>
      </w:r>
      <w:r w:rsidR="00F0716F" w:rsidRPr="006A1951">
        <w:br w:type="page"/>
      </w:r>
    </w:p>
    <w:p w14:paraId="57175E0A" w14:textId="77777777" w:rsidR="00FC5BCB" w:rsidRPr="006A1951" w:rsidRDefault="00D64AC9" w:rsidP="00165E1E">
      <w:pPr>
        <w:rPr>
          <w:b/>
          <w:color w:val="F8971C" w:themeColor="accent2"/>
          <w:sz w:val="22"/>
        </w:rPr>
      </w:pPr>
      <w:r w:rsidRPr="006A1951">
        <w:rPr>
          <w:b/>
          <w:color w:val="F8971C" w:themeColor="accent2"/>
          <w:sz w:val="22"/>
        </w:rPr>
        <w:lastRenderedPageBreak/>
        <w:t>Versiebeheer</w:t>
      </w:r>
    </w:p>
    <w:p w14:paraId="367F8997" w14:textId="77777777" w:rsidR="00D64AC9" w:rsidRPr="006A1951" w:rsidRDefault="00D64AC9" w:rsidP="0041681D"/>
    <w:tbl>
      <w:tblPr>
        <w:tblStyle w:val="Tabelraster"/>
        <w:tblW w:w="0" w:type="auto"/>
        <w:tblLook w:val="04A0" w:firstRow="1" w:lastRow="0" w:firstColumn="1" w:lastColumn="0" w:noHBand="0" w:noVBand="1"/>
      </w:tblPr>
      <w:tblGrid>
        <w:gridCol w:w="1526"/>
        <w:gridCol w:w="1417"/>
        <w:gridCol w:w="4178"/>
        <w:gridCol w:w="2374"/>
      </w:tblGrid>
      <w:tr w:rsidR="00D64AC9" w:rsidRPr="006A1951" w14:paraId="7E2D1C8A" w14:textId="77777777" w:rsidTr="00822CE6">
        <w:trPr>
          <w:cnfStyle w:val="100000000000" w:firstRow="1" w:lastRow="0" w:firstColumn="0" w:lastColumn="0" w:oddVBand="0" w:evenVBand="0" w:oddHBand="0" w:evenHBand="0" w:firstRowFirstColumn="0" w:firstRowLastColumn="0" w:lastRowFirstColumn="0" w:lastRowLastColumn="0"/>
          <w:trHeight w:val="244"/>
        </w:trPr>
        <w:tc>
          <w:tcPr>
            <w:tcW w:w="1526" w:type="dxa"/>
          </w:tcPr>
          <w:p w14:paraId="55CE252B" w14:textId="77777777" w:rsidR="00D64AC9" w:rsidRPr="006A1951" w:rsidRDefault="00D64AC9" w:rsidP="0041681D">
            <w:r w:rsidRPr="006A1951">
              <w:t>Datum</w:t>
            </w:r>
          </w:p>
        </w:tc>
        <w:tc>
          <w:tcPr>
            <w:tcW w:w="1417" w:type="dxa"/>
          </w:tcPr>
          <w:p w14:paraId="6074CF1E" w14:textId="77777777" w:rsidR="00D64AC9" w:rsidRPr="006A1951" w:rsidRDefault="00D64AC9" w:rsidP="0041681D">
            <w:r w:rsidRPr="006A1951">
              <w:t>Versie</w:t>
            </w:r>
          </w:p>
        </w:tc>
        <w:tc>
          <w:tcPr>
            <w:tcW w:w="4178" w:type="dxa"/>
          </w:tcPr>
          <w:p w14:paraId="7C3A8C55" w14:textId="77777777" w:rsidR="00D64AC9" w:rsidRPr="006A1951" w:rsidRDefault="00D64AC9" w:rsidP="0041681D">
            <w:r w:rsidRPr="006A1951">
              <w:t>Commentaar</w:t>
            </w:r>
          </w:p>
        </w:tc>
        <w:tc>
          <w:tcPr>
            <w:tcW w:w="2374" w:type="dxa"/>
          </w:tcPr>
          <w:p w14:paraId="6D26A24C" w14:textId="77777777" w:rsidR="00D64AC9" w:rsidRPr="006A1951" w:rsidRDefault="00D64AC9" w:rsidP="0041681D">
            <w:r w:rsidRPr="006A1951">
              <w:t>Auteur</w:t>
            </w:r>
          </w:p>
        </w:tc>
      </w:tr>
      <w:tr w:rsidR="00B96E03" w:rsidRPr="006A1951" w14:paraId="32940BAE" w14:textId="77777777" w:rsidTr="00822CE6">
        <w:trPr>
          <w:trHeight w:val="14"/>
        </w:trPr>
        <w:tc>
          <w:tcPr>
            <w:tcW w:w="1526" w:type="dxa"/>
          </w:tcPr>
          <w:p w14:paraId="23ACDFBB" w14:textId="77777777" w:rsidR="00B96E03" w:rsidRPr="006A1951" w:rsidRDefault="00197C46" w:rsidP="0041681D">
            <w:r w:rsidRPr="006A1951">
              <w:t>16-12-2015</w:t>
            </w:r>
          </w:p>
        </w:tc>
        <w:tc>
          <w:tcPr>
            <w:tcW w:w="1417" w:type="dxa"/>
          </w:tcPr>
          <w:p w14:paraId="3A0FDDAE" w14:textId="77777777" w:rsidR="00B96E03" w:rsidRPr="006A1951" w:rsidRDefault="00197C46" w:rsidP="0041681D">
            <w:r w:rsidRPr="006A1951">
              <w:t>1.0</w:t>
            </w:r>
          </w:p>
        </w:tc>
        <w:tc>
          <w:tcPr>
            <w:tcW w:w="4178" w:type="dxa"/>
          </w:tcPr>
          <w:p w14:paraId="0DB82066" w14:textId="77777777" w:rsidR="00B96E03" w:rsidRPr="006A1951" w:rsidRDefault="00B96E03" w:rsidP="0041681D"/>
        </w:tc>
        <w:tc>
          <w:tcPr>
            <w:tcW w:w="2374" w:type="dxa"/>
          </w:tcPr>
          <w:p w14:paraId="6BBFA7C4" w14:textId="77777777" w:rsidR="00B96E03" w:rsidRPr="006A1951" w:rsidRDefault="00197C46" w:rsidP="0041681D">
            <w:r w:rsidRPr="006A1951">
              <w:t>Ton Swieb</w:t>
            </w:r>
          </w:p>
        </w:tc>
      </w:tr>
      <w:tr w:rsidR="00D64AC9" w:rsidRPr="006A1951" w14:paraId="0E181C5A" w14:textId="77777777" w:rsidTr="00822CE6">
        <w:tc>
          <w:tcPr>
            <w:tcW w:w="1526" w:type="dxa"/>
          </w:tcPr>
          <w:p w14:paraId="7490E740" w14:textId="420D4063" w:rsidR="00D64AC9" w:rsidRPr="006A1951" w:rsidRDefault="00A415D3" w:rsidP="0041681D">
            <w:r>
              <w:t>05</w:t>
            </w:r>
            <w:r w:rsidR="007F25B1" w:rsidRPr="006A1951">
              <w:t>-02-2016</w:t>
            </w:r>
          </w:p>
        </w:tc>
        <w:tc>
          <w:tcPr>
            <w:tcW w:w="1417" w:type="dxa"/>
          </w:tcPr>
          <w:p w14:paraId="760488AB" w14:textId="77777777" w:rsidR="00D64AC9" w:rsidRPr="006A1951" w:rsidRDefault="007F25B1" w:rsidP="0041681D">
            <w:r w:rsidRPr="006A1951">
              <w:t>1.1</w:t>
            </w:r>
          </w:p>
        </w:tc>
        <w:tc>
          <w:tcPr>
            <w:tcW w:w="4178" w:type="dxa"/>
          </w:tcPr>
          <w:p w14:paraId="26FC033B" w14:textId="1F49CBB6" w:rsidR="00D64AC9" w:rsidRPr="006A1951" w:rsidRDefault="006A1951" w:rsidP="0041681D">
            <w:r w:rsidRPr="006A1951">
              <w:t>Feedback verwerkt</w:t>
            </w:r>
            <w:bookmarkStart w:id="0" w:name="_GoBack"/>
            <w:bookmarkEnd w:id="0"/>
          </w:p>
        </w:tc>
        <w:tc>
          <w:tcPr>
            <w:tcW w:w="2374" w:type="dxa"/>
          </w:tcPr>
          <w:p w14:paraId="2D14B2B2" w14:textId="77777777" w:rsidR="00D64AC9" w:rsidRPr="006A1951" w:rsidRDefault="007F25B1" w:rsidP="0041681D">
            <w:r w:rsidRPr="006A1951">
              <w:t>Ton Swieb</w:t>
            </w:r>
          </w:p>
        </w:tc>
      </w:tr>
      <w:tr w:rsidR="00D64AC9" w:rsidRPr="006A1951" w14:paraId="52994A99" w14:textId="77777777" w:rsidTr="00822CE6">
        <w:trPr>
          <w:trHeight w:val="218"/>
        </w:trPr>
        <w:tc>
          <w:tcPr>
            <w:tcW w:w="1526" w:type="dxa"/>
          </w:tcPr>
          <w:p w14:paraId="4E045953" w14:textId="77777777" w:rsidR="00D64AC9" w:rsidRPr="006A1951" w:rsidRDefault="00D64AC9" w:rsidP="0041681D"/>
        </w:tc>
        <w:tc>
          <w:tcPr>
            <w:tcW w:w="1417" w:type="dxa"/>
          </w:tcPr>
          <w:p w14:paraId="17E39A93" w14:textId="77777777" w:rsidR="00D64AC9" w:rsidRPr="006A1951" w:rsidRDefault="00D64AC9" w:rsidP="0041681D"/>
        </w:tc>
        <w:tc>
          <w:tcPr>
            <w:tcW w:w="4178" w:type="dxa"/>
          </w:tcPr>
          <w:p w14:paraId="11ADAF94" w14:textId="77777777" w:rsidR="00D64AC9" w:rsidRPr="006A1951" w:rsidRDefault="00D64AC9" w:rsidP="0041681D"/>
        </w:tc>
        <w:tc>
          <w:tcPr>
            <w:tcW w:w="2374" w:type="dxa"/>
          </w:tcPr>
          <w:p w14:paraId="4F3580C1" w14:textId="77777777" w:rsidR="00D64AC9" w:rsidRPr="006A1951" w:rsidRDefault="00D64AC9" w:rsidP="0041681D"/>
        </w:tc>
      </w:tr>
    </w:tbl>
    <w:p w14:paraId="5DCFAB4B" w14:textId="77777777" w:rsidR="00822CE6" w:rsidRPr="006A1951" w:rsidRDefault="00822CE6" w:rsidP="0041681D"/>
    <w:p w14:paraId="02EB42AD" w14:textId="77777777" w:rsidR="00822CE6" w:rsidRPr="006A1951" w:rsidRDefault="00822CE6" w:rsidP="0041681D"/>
    <w:tbl>
      <w:tblPr>
        <w:tblStyle w:val="Tabelraster"/>
        <w:tblW w:w="0" w:type="auto"/>
        <w:tblLook w:val="0600" w:firstRow="0" w:lastRow="0" w:firstColumn="0" w:lastColumn="0" w:noHBand="1" w:noVBand="1"/>
      </w:tblPr>
      <w:tblGrid>
        <w:gridCol w:w="2660"/>
        <w:gridCol w:w="3685"/>
      </w:tblGrid>
      <w:tr w:rsidR="00822CE6" w:rsidRPr="006A1951" w14:paraId="6D3D3318" w14:textId="77777777" w:rsidTr="00003681">
        <w:trPr>
          <w:trHeight w:val="567"/>
        </w:trPr>
        <w:tc>
          <w:tcPr>
            <w:tcW w:w="2660" w:type="dxa"/>
            <w:tcBorders>
              <w:top w:val="nil"/>
              <w:bottom w:val="nil"/>
              <w:right w:val="single" w:sz="12" w:space="0" w:color="000000" w:themeColor="text1"/>
            </w:tcBorders>
            <w:vAlign w:val="center"/>
          </w:tcPr>
          <w:p w14:paraId="1669A5F1" w14:textId="77777777" w:rsidR="00822CE6" w:rsidRPr="006A1951" w:rsidRDefault="00822CE6" w:rsidP="00822CE6">
            <w:pPr>
              <w:jc w:val="right"/>
              <w:rPr>
                <w:b/>
              </w:rPr>
            </w:pPr>
            <w:r w:rsidRPr="006A1951">
              <w:rPr>
                <w:b/>
              </w:rPr>
              <w:t>Titel</w:t>
            </w:r>
          </w:p>
        </w:tc>
        <w:tc>
          <w:tcPr>
            <w:tcW w:w="3685" w:type="dxa"/>
            <w:tcBorders>
              <w:top w:val="dotted" w:sz="6" w:space="0" w:color="F8971C" w:themeColor="accent2"/>
              <w:left w:val="single" w:sz="12" w:space="0" w:color="000000" w:themeColor="text1"/>
            </w:tcBorders>
            <w:vAlign w:val="center"/>
          </w:tcPr>
          <w:p w14:paraId="6E0FBFC7" w14:textId="77777777" w:rsidR="00822CE6" w:rsidRPr="006A1951" w:rsidRDefault="00197C46" w:rsidP="00AD5E1F">
            <w:r w:rsidRPr="006A1951">
              <w:t>Installatiehandleiding</w:t>
            </w:r>
          </w:p>
        </w:tc>
      </w:tr>
      <w:tr w:rsidR="00822CE6" w:rsidRPr="006A1951" w14:paraId="5A96C25A" w14:textId="77777777" w:rsidTr="00003681">
        <w:trPr>
          <w:trHeight w:val="567"/>
        </w:trPr>
        <w:tc>
          <w:tcPr>
            <w:tcW w:w="2660" w:type="dxa"/>
            <w:tcBorders>
              <w:top w:val="nil"/>
              <w:bottom w:val="nil"/>
              <w:right w:val="single" w:sz="12" w:space="0" w:color="000000" w:themeColor="text1"/>
            </w:tcBorders>
            <w:vAlign w:val="center"/>
          </w:tcPr>
          <w:p w14:paraId="5FDE1F05" w14:textId="77777777" w:rsidR="00822CE6" w:rsidRPr="006A1951" w:rsidRDefault="00822CE6" w:rsidP="00822CE6">
            <w:pPr>
              <w:jc w:val="right"/>
              <w:rPr>
                <w:b/>
              </w:rPr>
            </w:pPr>
            <w:r w:rsidRPr="006A1951">
              <w:rPr>
                <w:b/>
              </w:rPr>
              <w:t>Status</w:t>
            </w:r>
          </w:p>
        </w:tc>
        <w:tc>
          <w:tcPr>
            <w:tcW w:w="3685" w:type="dxa"/>
            <w:tcBorders>
              <w:left w:val="single" w:sz="12" w:space="0" w:color="000000" w:themeColor="text1"/>
            </w:tcBorders>
            <w:vAlign w:val="center"/>
          </w:tcPr>
          <w:p w14:paraId="6758F408" w14:textId="77777777" w:rsidR="00822CE6" w:rsidRPr="006A1951" w:rsidRDefault="00197C46" w:rsidP="00822CE6">
            <w:r w:rsidRPr="006A1951">
              <w:t>Definitief</w:t>
            </w:r>
          </w:p>
        </w:tc>
      </w:tr>
      <w:tr w:rsidR="00822CE6" w:rsidRPr="006A1951" w14:paraId="7DAE86FA" w14:textId="77777777" w:rsidTr="00003681">
        <w:trPr>
          <w:trHeight w:val="567"/>
        </w:trPr>
        <w:tc>
          <w:tcPr>
            <w:tcW w:w="2660" w:type="dxa"/>
            <w:tcBorders>
              <w:top w:val="nil"/>
              <w:bottom w:val="nil"/>
              <w:right w:val="single" w:sz="12" w:space="0" w:color="000000" w:themeColor="text1"/>
            </w:tcBorders>
            <w:vAlign w:val="center"/>
          </w:tcPr>
          <w:p w14:paraId="64AAE2AA" w14:textId="77777777" w:rsidR="00822CE6" w:rsidRPr="006A1951" w:rsidRDefault="00822CE6" w:rsidP="00822CE6">
            <w:pPr>
              <w:jc w:val="right"/>
              <w:rPr>
                <w:b/>
              </w:rPr>
            </w:pPr>
            <w:r w:rsidRPr="006A1951">
              <w:rPr>
                <w:b/>
              </w:rPr>
              <w:t>Project</w:t>
            </w:r>
          </w:p>
        </w:tc>
        <w:tc>
          <w:tcPr>
            <w:tcW w:w="3685" w:type="dxa"/>
            <w:tcBorders>
              <w:left w:val="single" w:sz="12" w:space="0" w:color="000000" w:themeColor="text1"/>
            </w:tcBorders>
            <w:vAlign w:val="center"/>
          </w:tcPr>
          <w:p w14:paraId="0AC68A26" w14:textId="77777777" w:rsidR="00822CE6" w:rsidRPr="006A1951" w:rsidRDefault="00197C46" w:rsidP="00822CE6">
            <w:r w:rsidRPr="006A1951">
              <w:t>Open Onderwijs  API</w:t>
            </w:r>
          </w:p>
        </w:tc>
      </w:tr>
      <w:tr w:rsidR="00822CE6" w:rsidRPr="006A1951" w14:paraId="77729EEF" w14:textId="77777777" w:rsidTr="00003681">
        <w:trPr>
          <w:trHeight w:val="567"/>
        </w:trPr>
        <w:tc>
          <w:tcPr>
            <w:tcW w:w="2660" w:type="dxa"/>
            <w:tcBorders>
              <w:top w:val="nil"/>
              <w:bottom w:val="nil"/>
              <w:right w:val="single" w:sz="12" w:space="0" w:color="000000" w:themeColor="text1"/>
            </w:tcBorders>
            <w:vAlign w:val="center"/>
          </w:tcPr>
          <w:p w14:paraId="2B7D2759" w14:textId="77777777" w:rsidR="00822CE6" w:rsidRPr="006A1951" w:rsidRDefault="00822CE6" w:rsidP="00822CE6">
            <w:pPr>
              <w:jc w:val="right"/>
              <w:rPr>
                <w:b/>
              </w:rPr>
            </w:pPr>
            <w:r w:rsidRPr="006A1951">
              <w:rPr>
                <w:b/>
              </w:rPr>
              <w:t>Datum</w:t>
            </w:r>
          </w:p>
        </w:tc>
        <w:tc>
          <w:tcPr>
            <w:tcW w:w="3685" w:type="dxa"/>
            <w:tcBorders>
              <w:left w:val="single" w:sz="12" w:space="0" w:color="000000" w:themeColor="text1"/>
            </w:tcBorders>
            <w:vAlign w:val="center"/>
          </w:tcPr>
          <w:p w14:paraId="7B5B44FD" w14:textId="77777777" w:rsidR="00822CE6" w:rsidRPr="006A1951" w:rsidRDefault="00197C46" w:rsidP="00822CE6">
            <w:r w:rsidRPr="006A1951">
              <w:t>16-12-2015</w:t>
            </w:r>
          </w:p>
        </w:tc>
      </w:tr>
      <w:tr w:rsidR="00822CE6" w:rsidRPr="006A1951" w14:paraId="65AF200D" w14:textId="77777777" w:rsidTr="00003681">
        <w:trPr>
          <w:trHeight w:val="567"/>
        </w:trPr>
        <w:tc>
          <w:tcPr>
            <w:tcW w:w="2660" w:type="dxa"/>
            <w:tcBorders>
              <w:top w:val="nil"/>
              <w:bottom w:val="nil"/>
              <w:right w:val="single" w:sz="12" w:space="0" w:color="000000" w:themeColor="text1"/>
            </w:tcBorders>
            <w:vAlign w:val="center"/>
          </w:tcPr>
          <w:p w14:paraId="03482EF0" w14:textId="77777777" w:rsidR="00822CE6" w:rsidRPr="006A1951" w:rsidRDefault="00822CE6" w:rsidP="00822CE6">
            <w:pPr>
              <w:jc w:val="right"/>
              <w:rPr>
                <w:b/>
              </w:rPr>
            </w:pPr>
            <w:r w:rsidRPr="006A1951">
              <w:rPr>
                <w:b/>
              </w:rPr>
              <w:t>Auteurs</w:t>
            </w:r>
          </w:p>
        </w:tc>
        <w:tc>
          <w:tcPr>
            <w:tcW w:w="3685" w:type="dxa"/>
            <w:tcBorders>
              <w:left w:val="single" w:sz="12" w:space="0" w:color="000000" w:themeColor="text1"/>
            </w:tcBorders>
            <w:vAlign w:val="center"/>
          </w:tcPr>
          <w:p w14:paraId="033D6743" w14:textId="77777777" w:rsidR="00822CE6" w:rsidRPr="006A1951" w:rsidRDefault="00197C46" w:rsidP="00822CE6">
            <w:r w:rsidRPr="006A1951">
              <w:t>Jan Blom, Ton Swieb</w:t>
            </w:r>
          </w:p>
        </w:tc>
      </w:tr>
      <w:tr w:rsidR="00822CE6" w:rsidRPr="006A1951" w14:paraId="506AB3CC" w14:textId="77777777" w:rsidTr="00003681">
        <w:trPr>
          <w:trHeight w:val="567"/>
        </w:trPr>
        <w:tc>
          <w:tcPr>
            <w:tcW w:w="2660" w:type="dxa"/>
            <w:tcBorders>
              <w:top w:val="nil"/>
              <w:bottom w:val="nil"/>
              <w:right w:val="single" w:sz="12" w:space="0" w:color="000000" w:themeColor="text1"/>
            </w:tcBorders>
            <w:vAlign w:val="center"/>
          </w:tcPr>
          <w:p w14:paraId="0A6D71BB" w14:textId="77777777" w:rsidR="00822CE6" w:rsidRPr="006A1951" w:rsidRDefault="00822CE6" w:rsidP="00822CE6">
            <w:pPr>
              <w:jc w:val="right"/>
              <w:rPr>
                <w:b/>
              </w:rPr>
            </w:pPr>
            <w:r w:rsidRPr="006A1951">
              <w:rPr>
                <w:b/>
              </w:rPr>
              <w:t>Document eigenaar</w:t>
            </w:r>
          </w:p>
        </w:tc>
        <w:tc>
          <w:tcPr>
            <w:tcW w:w="3685" w:type="dxa"/>
            <w:tcBorders>
              <w:left w:val="single" w:sz="12" w:space="0" w:color="000000" w:themeColor="text1"/>
            </w:tcBorders>
            <w:vAlign w:val="center"/>
          </w:tcPr>
          <w:p w14:paraId="23B0CB0F" w14:textId="77777777" w:rsidR="00822CE6" w:rsidRPr="006A1951" w:rsidRDefault="00197C46" w:rsidP="00822CE6">
            <w:r w:rsidRPr="006A1951">
              <w:t>Ton Swieb</w:t>
            </w:r>
          </w:p>
        </w:tc>
      </w:tr>
      <w:tr w:rsidR="00822CE6" w:rsidRPr="006A1951" w14:paraId="580EB24C" w14:textId="77777777" w:rsidTr="00003681">
        <w:trPr>
          <w:trHeight w:val="567"/>
        </w:trPr>
        <w:tc>
          <w:tcPr>
            <w:tcW w:w="2660" w:type="dxa"/>
            <w:tcBorders>
              <w:top w:val="nil"/>
              <w:bottom w:val="nil"/>
              <w:right w:val="single" w:sz="12" w:space="0" w:color="000000" w:themeColor="text1"/>
            </w:tcBorders>
            <w:vAlign w:val="center"/>
          </w:tcPr>
          <w:p w14:paraId="28807F8A" w14:textId="77777777" w:rsidR="00822CE6" w:rsidRPr="006A1951" w:rsidRDefault="00822CE6" w:rsidP="00822CE6">
            <w:pPr>
              <w:jc w:val="right"/>
              <w:rPr>
                <w:b/>
              </w:rPr>
            </w:pPr>
            <w:r w:rsidRPr="006A1951">
              <w:rPr>
                <w:b/>
              </w:rPr>
              <w:t>Distributielijst</w:t>
            </w:r>
          </w:p>
        </w:tc>
        <w:tc>
          <w:tcPr>
            <w:tcW w:w="3685" w:type="dxa"/>
            <w:tcBorders>
              <w:left w:val="single" w:sz="12" w:space="0" w:color="000000" w:themeColor="text1"/>
            </w:tcBorders>
            <w:vAlign w:val="center"/>
          </w:tcPr>
          <w:p w14:paraId="64A99038" w14:textId="77777777" w:rsidR="00822CE6" w:rsidRPr="006A1951" w:rsidRDefault="00197C46" w:rsidP="00822CE6">
            <w:r w:rsidRPr="006A1951">
              <w:t>Frans  Ward (SURFnet)</w:t>
            </w:r>
          </w:p>
        </w:tc>
      </w:tr>
      <w:tr w:rsidR="00822CE6" w:rsidRPr="006A1951" w14:paraId="07F6BC41" w14:textId="77777777" w:rsidTr="00003681">
        <w:trPr>
          <w:trHeight w:val="567"/>
        </w:trPr>
        <w:tc>
          <w:tcPr>
            <w:tcW w:w="2660" w:type="dxa"/>
            <w:tcBorders>
              <w:top w:val="nil"/>
              <w:bottom w:val="nil"/>
              <w:right w:val="single" w:sz="12" w:space="0" w:color="000000" w:themeColor="text1"/>
            </w:tcBorders>
            <w:vAlign w:val="center"/>
          </w:tcPr>
          <w:p w14:paraId="46DAF469" w14:textId="77777777" w:rsidR="00822CE6" w:rsidRPr="006A1951" w:rsidRDefault="00822CE6" w:rsidP="00822CE6">
            <w:pPr>
              <w:jc w:val="right"/>
              <w:rPr>
                <w:b/>
              </w:rPr>
            </w:pPr>
            <w:r w:rsidRPr="006A1951">
              <w:rPr>
                <w:b/>
              </w:rPr>
              <w:t>Goedkeuring</w:t>
            </w:r>
          </w:p>
        </w:tc>
        <w:tc>
          <w:tcPr>
            <w:tcW w:w="3685" w:type="dxa"/>
            <w:tcBorders>
              <w:left w:val="single" w:sz="12" w:space="0" w:color="000000" w:themeColor="text1"/>
            </w:tcBorders>
            <w:vAlign w:val="center"/>
          </w:tcPr>
          <w:p w14:paraId="58DF4213" w14:textId="77777777" w:rsidR="00822CE6" w:rsidRPr="006A1951" w:rsidRDefault="00197C46" w:rsidP="00822CE6">
            <w:r w:rsidRPr="006A1951">
              <w:t>Frans Ward (SURFnet)</w:t>
            </w:r>
          </w:p>
        </w:tc>
      </w:tr>
    </w:tbl>
    <w:p w14:paraId="1FA0CBED" w14:textId="77777777" w:rsidR="00822CE6" w:rsidRPr="006A1951" w:rsidRDefault="00822CE6" w:rsidP="0041681D"/>
    <w:p w14:paraId="76BC136B" w14:textId="77777777" w:rsidR="00822CE6" w:rsidRPr="006A1951" w:rsidRDefault="00822CE6" w:rsidP="0041681D"/>
    <w:p w14:paraId="2841E549" w14:textId="77777777" w:rsidR="009E28B6" w:rsidRPr="006A1951" w:rsidRDefault="009E28B6">
      <w:r w:rsidRPr="006A1951">
        <w:br w:type="page"/>
      </w:r>
    </w:p>
    <w:p w14:paraId="0305ED47" w14:textId="77777777" w:rsidR="009E28B6" w:rsidRPr="006A1951" w:rsidRDefault="009E28B6" w:rsidP="009E28B6">
      <w:pPr>
        <w:rPr>
          <w:b/>
          <w:color w:val="F8971C" w:themeColor="accent2"/>
          <w:sz w:val="22"/>
        </w:rPr>
      </w:pPr>
      <w:r w:rsidRPr="006A1951">
        <w:rPr>
          <w:b/>
          <w:color w:val="F8971C" w:themeColor="accent2"/>
          <w:sz w:val="22"/>
        </w:rPr>
        <w:lastRenderedPageBreak/>
        <w:t>Contactpersoon</w:t>
      </w:r>
    </w:p>
    <w:p w14:paraId="156C6269" w14:textId="77777777" w:rsidR="009E28B6" w:rsidRPr="006A1951" w:rsidRDefault="009E28B6" w:rsidP="009E28B6"/>
    <w:tbl>
      <w:tblPr>
        <w:tblStyle w:val="Tabelraster"/>
        <w:tblW w:w="0" w:type="auto"/>
        <w:tblLook w:val="0600" w:firstRow="0" w:lastRow="0" w:firstColumn="0" w:lastColumn="0" w:noHBand="1" w:noVBand="1"/>
      </w:tblPr>
      <w:tblGrid>
        <w:gridCol w:w="2660"/>
        <w:gridCol w:w="3685"/>
      </w:tblGrid>
      <w:tr w:rsidR="009E28B6" w:rsidRPr="006A1951" w14:paraId="5F2CD7CE" w14:textId="77777777" w:rsidTr="009E28B6">
        <w:trPr>
          <w:trHeight w:val="244"/>
        </w:trPr>
        <w:tc>
          <w:tcPr>
            <w:tcW w:w="2660" w:type="dxa"/>
            <w:tcBorders>
              <w:top w:val="nil"/>
              <w:bottom w:val="nil"/>
              <w:right w:val="single" w:sz="12" w:space="0" w:color="000000" w:themeColor="text1"/>
            </w:tcBorders>
            <w:vAlign w:val="center"/>
          </w:tcPr>
          <w:p w14:paraId="7A0810AA" w14:textId="77777777" w:rsidR="009E28B6" w:rsidRPr="006A1951" w:rsidRDefault="009E28B6" w:rsidP="00197C46">
            <w:pPr>
              <w:jc w:val="right"/>
              <w:rPr>
                <w:b/>
              </w:rPr>
            </w:pPr>
            <w:r w:rsidRPr="006A1951">
              <w:rPr>
                <w:b/>
              </w:rPr>
              <w:t>Naam</w:t>
            </w:r>
          </w:p>
        </w:tc>
        <w:tc>
          <w:tcPr>
            <w:tcW w:w="3685" w:type="dxa"/>
            <w:tcBorders>
              <w:top w:val="dotted" w:sz="6" w:space="0" w:color="F8971C" w:themeColor="accent2"/>
              <w:left w:val="single" w:sz="12" w:space="0" w:color="000000" w:themeColor="text1"/>
            </w:tcBorders>
            <w:vAlign w:val="center"/>
          </w:tcPr>
          <w:p w14:paraId="22743548" w14:textId="77777777" w:rsidR="009E28B6" w:rsidRPr="006A1951" w:rsidRDefault="00197C46" w:rsidP="00197C46">
            <w:r w:rsidRPr="006A1951">
              <w:t>Ton Swieb</w:t>
            </w:r>
          </w:p>
        </w:tc>
      </w:tr>
      <w:tr w:rsidR="009E28B6" w:rsidRPr="006A1951" w14:paraId="32AAC8E5" w14:textId="77777777" w:rsidTr="009E28B6">
        <w:trPr>
          <w:trHeight w:val="244"/>
        </w:trPr>
        <w:tc>
          <w:tcPr>
            <w:tcW w:w="2660" w:type="dxa"/>
            <w:tcBorders>
              <w:top w:val="nil"/>
              <w:bottom w:val="nil"/>
              <w:right w:val="single" w:sz="12" w:space="0" w:color="000000" w:themeColor="text1"/>
            </w:tcBorders>
            <w:vAlign w:val="center"/>
          </w:tcPr>
          <w:p w14:paraId="565FF312" w14:textId="77777777" w:rsidR="009E28B6" w:rsidRPr="006A1951" w:rsidRDefault="009E28B6" w:rsidP="00197C46">
            <w:pPr>
              <w:jc w:val="right"/>
              <w:rPr>
                <w:b/>
              </w:rPr>
            </w:pPr>
            <w:r w:rsidRPr="006A1951">
              <w:rPr>
                <w:b/>
              </w:rPr>
              <w:t>Functie</w:t>
            </w:r>
          </w:p>
        </w:tc>
        <w:tc>
          <w:tcPr>
            <w:tcW w:w="3685" w:type="dxa"/>
            <w:tcBorders>
              <w:left w:val="single" w:sz="12" w:space="0" w:color="000000" w:themeColor="text1"/>
            </w:tcBorders>
            <w:vAlign w:val="center"/>
          </w:tcPr>
          <w:p w14:paraId="39FCCF55" w14:textId="77777777" w:rsidR="009E28B6" w:rsidRPr="006A1951" w:rsidRDefault="00197C46" w:rsidP="00197C46">
            <w:r w:rsidRPr="006A1951">
              <w:t>Solution Expert Applicatie Integratie</w:t>
            </w:r>
          </w:p>
        </w:tc>
      </w:tr>
      <w:tr w:rsidR="009E28B6" w:rsidRPr="006A1951" w14:paraId="0519F985" w14:textId="77777777" w:rsidTr="009E28B6">
        <w:trPr>
          <w:trHeight w:val="244"/>
        </w:trPr>
        <w:tc>
          <w:tcPr>
            <w:tcW w:w="2660" w:type="dxa"/>
            <w:tcBorders>
              <w:top w:val="nil"/>
              <w:bottom w:val="nil"/>
              <w:right w:val="single" w:sz="12" w:space="0" w:color="000000" w:themeColor="text1"/>
            </w:tcBorders>
            <w:vAlign w:val="center"/>
          </w:tcPr>
          <w:p w14:paraId="5CE9CAF0" w14:textId="77777777" w:rsidR="009E28B6" w:rsidRPr="006A1951" w:rsidRDefault="009E28B6" w:rsidP="00197C46">
            <w:pPr>
              <w:jc w:val="right"/>
              <w:rPr>
                <w:b/>
              </w:rPr>
            </w:pPr>
            <w:r w:rsidRPr="006A1951">
              <w:rPr>
                <w:b/>
              </w:rPr>
              <w:t>Kantooradres</w:t>
            </w:r>
          </w:p>
        </w:tc>
        <w:tc>
          <w:tcPr>
            <w:tcW w:w="3685" w:type="dxa"/>
            <w:tcBorders>
              <w:left w:val="single" w:sz="12" w:space="0" w:color="000000" w:themeColor="text1"/>
            </w:tcBorders>
            <w:vAlign w:val="center"/>
          </w:tcPr>
          <w:p w14:paraId="101B398C" w14:textId="77777777" w:rsidR="00197C46" w:rsidRPr="006A1951" w:rsidRDefault="00197C46" w:rsidP="00197C46">
            <w:r w:rsidRPr="006A1951">
              <w:t>Finalist Rotterdam</w:t>
            </w:r>
          </w:p>
          <w:p w14:paraId="7F7B79F6" w14:textId="77777777" w:rsidR="00197C46" w:rsidRPr="006A1951" w:rsidRDefault="00197C46" w:rsidP="00197C46">
            <w:r w:rsidRPr="006A1951">
              <w:t>Groot Handelsgebouw</w:t>
            </w:r>
          </w:p>
          <w:p w14:paraId="3F02C4DC" w14:textId="77777777" w:rsidR="00197C46" w:rsidRPr="006A1951" w:rsidRDefault="00197C46" w:rsidP="00197C46">
            <w:r w:rsidRPr="006A1951">
              <w:t>Stationsplein 45, A4.205</w:t>
            </w:r>
          </w:p>
          <w:p w14:paraId="6846F460" w14:textId="77777777" w:rsidR="009E28B6" w:rsidRPr="006A1951" w:rsidRDefault="00197C46" w:rsidP="00197C46">
            <w:r w:rsidRPr="006A1951">
              <w:t>3013 AK  Rotterdam</w:t>
            </w:r>
          </w:p>
        </w:tc>
      </w:tr>
      <w:tr w:rsidR="009E28B6" w:rsidRPr="006A1951" w14:paraId="35BE4A4A" w14:textId="77777777" w:rsidTr="009E28B6">
        <w:trPr>
          <w:trHeight w:val="244"/>
        </w:trPr>
        <w:tc>
          <w:tcPr>
            <w:tcW w:w="2660" w:type="dxa"/>
            <w:tcBorders>
              <w:top w:val="nil"/>
              <w:bottom w:val="nil"/>
              <w:right w:val="single" w:sz="12" w:space="0" w:color="000000" w:themeColor="text1"/>
            </w:tcBorders>
            <w:vAlign w:val="center"/>
          </w:tcPr>
          <w:p w14:paraId="50861358" w14:textId="77777777" w:rsidR="009E28B6" w:rsidRPr="006A1951" w:rsidRDefault="009E28B6" w:rsidP="00197C46">
            <w:pPr>
              <w:jc w:val="right"/>
              <w:rPr>
                <w:b/>
              </w:rPr>
            </w:pPr>
            <w:r w:rsidRPr="006A1951">
              <w:rPr>
                <w:b/>
              </w:rPr>
              <w:t>Telefoonnummer</w:t>
            </w:r>
          </w:p>
        </w:tc>
        <w:tc>
          <w:tcPr>
            <w:tcW w:w="3685" w:type="dxa"/>
            <w:tcBorders>
              <w:left w:val="single" w:sz="12" w:space="0" w:color="000000" w:themeColor="text1"/>
            </w:tcBorders>
            <w:vAlign w:val="center"/>
          </w:tcPr>
          <w:p w14:paraId="42A1015E" w14:textId="77777777" w:rsidR="009E28B6" w:rsidRPr="006A1951" w:rsidRDefault="00197C46" w:rsidP="00197C46">
            <w:r w:rsidRPr="006A1951">
              <w:t>088 217 08 15</w:t>
            </w:r>
          </w:p>
        </w:tc>
      </w:tr>
      <w:tr w:rsidR="009E28B6" w:rsidRPr="006A1951" w14:paraId="68D61D3D" w14:textId="77777777" w:rsidTr="009E28B6">
        <w:trPr>
          <w:trHeight w:val="244"/>
        </w:trPr>
        <w:tc>
          <w:tcPr>
            <w:tcW w:w="2660" w:type="dxa"/>
            <w:tcBorders>
              <w:top w:val="nil"/>
              <w:bottom w:val="nil"/>
              <w:right w:val="single" w:sz="12" w:space="0" w:color="000000" w:themeColor="text1"/>
            </w:tcBorders>
            <w:vAlign w:val="center"/>
          </w:tcPr>
          <w:p w14:paraId="6034DC3C" w14:textId="77777777" w:rsidR="009E28B6" w:rsidRPr="006A1951" w:rsidRDefault="009E28B6" w:rsidP="00197C46">
            <w:pPr>
              <w:jc w:val="right"/>
              <w:rPr>
                <w:b/>
              </w:rPr>
            </w:pPr>
            <w:r w:rsidRPr="006A1951">
              <w:rPr>
                <w:b/>
              </w:rPr>
              <w:t>E-mail adres</w:t>
            </w:r>
          </w:p>
        </w:tc>
        <w:tc>
          <w:tcPr>
            <w:tcW w:w="3685" w:type="dxa"/>
            <w:tcBorders>
              <w:left w:val="single" w:sz="12" w:space="0" w:color="000000" w:themeColor="text1"/>
            </w:tcBorders>
            <w:vAlign w:val="center"/>
          </w:tcPr>
          <w:p w14:paraId="66F1E474" w14:textId="77777777" w:rsidR="009E28B6" w:rsidRPr="006A1951" w:rsidRDefault="006A1951" w:rsidP="00197C46">
            <w:hyperlink r:id="rId10" w:history="1">
              <w:r w:rsidR="00197C46" w:rsidRPr="006A1951">
                <w:rPr>
                  <w:rStyle w:val="Hyperlink"/>
                </w:rPr>
                <w:t>ton.swieb@finalist.nl</w:t>
              </w:r>
            </w:hyperlink>
          </w:p>
        </w:tc>
      </w:tr>
    </w:tbl>
    <w:p w14:paraId="792CAAF6" w14:textId="77777777" w:rsidR="009E28B6" w:rsidRPr="006A1951" w:rsidRDefault="009E28B6" w:rsidP="009E28B6"/>
    <w:tbl>
      <w:tblPr>
        <w:tblStyle w:val="Tabelraster"/>
        <w:tblW w:w="0" w:type="auto"/>
        <w:tblLook w:val="0600" w:firstRow="0" w:lastRow="0" w:firstColumn="0" w:lastColumn="0" w:noHBand="1" w:noVBand="1"/>
      </w:tblPr>
      <w:tblGrid>
        <w:gridCol w:w="2660"/>
        <w:gridCol w:w="3685"/>
      </w:tblGrid>
      <w:tr w:rsidR="009E28B6" w:rsidRPr="006A1951" w14:paraId="719FFFAB" w14:textId="77777777" w:rsidTr="009E28B6">
        <w:trPr>
          <w:trHeight w:val="244"/>
        </w:trPr>
        <w:tc>
          <w:tcPr>
            <w:tcW w:w="2660" w:type="dxa"/>
            <w:tcBorders>
              <w:top w:val="nil"/>
              <w:bottom w:val="nil"/>
              <w:right w:val="single" w:sz="12" w:space="0" w:color="000000" w:themeColor="text1"/>
            </w:tcBorders>
            <w:vAlign w:val="center"/>
          </w:tcPr>
          <w:p w14:paraId="41A79E98" w14:textId="77777777" w:rsidR="009E28B6" w:rsidRPr="006A1951" w:rsidRDefault="009E28B6" w:rsidP="00197C46">
            <w:pPr>
              <w:jc w:val="right"/>
              <w:rPr>
                <w:b/>
              </w:rPr>
            </w:pPr>
            <w:r w:rsidRPr="006A1951">
              <w:rPr>
                <w:b/>
              </w:rPr>
              <w:t>Naam</w:t>
            </w:r>
          </w:p>
        </w:tc>
        <w:tc>
          <w:tcPr>
            <w:tcW w:w="3685" w:type="dxa"/>
            <w:tcBorders>
              <w:top w:val="dotted" w:sz="6" w:space="0" w:color="F8971C" w:themeColor="accent2"/>
              <w:left w:val="single" w:sz="12" w:space="0" w:color="000000" w:themeColor="text1"/>
            </w:tcBorders>
            <w:vAlign w:val="center"/>
          </w:tcPr>
          <w:p w14:paraId="567C178A" w14:textId="77777777" w:rsidR="009E28B6" w:rsidRPr="006A1951" w:rsidRDefault="00197C46" w:rsidP="00197C46">
            <w:r w:rsidRPr="006A1951">
              <w:t>Jan Blom</w:t>
            </w:r>
          </w:p>
        </w:tc>
      </w:tr>
      <w:tr w:rsidR="009E28B6" w:rsidRPr="006A1951" w14:paraId="26090FFF" w14:textId="77777777" w:rsidTr="009E28B6">
        <w:trPr>
          <w:trHeight w:val="244"/>
        </w:trPr>
        <w:tc>
          <w:tcPr>
            <w:tcW w:w="2660" w:type="dxa"/>
            <w:tcBorders>
              <w:top w:val="nil"/>
              <w:bottom w:val="nil"/>
              <w:right w:val="single" w:sz="12" w:space="0" w:color="000000" w:themeColor="text1"/>
            </w:tcBorders>
            <w:vAlign w:val="center"/>
          </w:tcPr>
          <w:p w14:paraId="22202A99" w14:textId="77777777" w:rsidR="009E28B6" w:rsidRPr="006A1951" w:rsidRDefault="009E28B6" w:rsidP="00197C46">
            <w:pPr>
              <w:jc w:val="right"/>
              <w:rPr>
                <w:b/>
              </w:rPr>
            </w:pPr>
            <w:r w:rsidRPr="006A1951">
              <w:rPr>
                <w:b/>
              </w:rPr>
              <w:t>Functie</w:t>
            </w:r>
          </w:p>
        </w:tc>
        <w:tc>
          <w:tcPr>
            <w:tcW w:w="3685" w:type="dxa"/>
            <w:tcBorders>
              <w:left w:val="single" w:sz="12" w:space="0" w:color="000000" w:themeColor="text1"/>
            </w:tcBorders>
            <w:vAlign w:val="center"/>
          </w:tcPr>
          <w:p w14:paraId="470F0394" w14:textId="77777777" w:rsidR="009E28B6" w:rsidRPr="006A1951" w:rsidRDefault="00197C46" w:rsidP="00197C46">
            <w:r w:rsidRPr="006A1951">
              <w:t>Software Engineer</w:t>
            </w:r>
          </w:p>
        </w:tc>
      </w:tr>
      <w:tr w:rsidR="009E28B6" w:rsidRPr="006A1951" w14:paraId="48BC27BF" w14:textId="77777777" w:rsidTr="009E28B6">
        <w:trPr>
          <w:trHeight w:val="244"/>
        </w:trPr>
        <w:tc>
          <w:tcPr>
            <w:tcW w:w="2660" w:type="dxa"/>
            <w:tcBorders>
              <w:top w:val="nil"/>
              <w:bottom w:val="nil"/>
              <w:right w:val="single" w:sz="12" w:space="0" w:color="000000" w:themeColor="text1"/>
            </w:tcBorders>
            <w:vAlign w:val="center"/>
          </w:tcPr>
          <w:p w14:paraId="44B76B33" w14:textId="77777777" w:rsidR="009E28B6" w:rsidRPr="006A1951" w:rsidRDefault="009E28B6" w:rsidP="00197C46">
            <w:pPr>
              <w:jc w:val="right"/>
              <w:rPr>
                <w:b/>
              </w:rPr>
            </w:pPr>
            <w:r w:rsidRPr="006A1951">
              <w:rPr>
                <w:b/>
              </w:rPr>
              <w:t>Kantooradres</w:t>
            </w:r>
          </w:p>
        </w:tc>
        <w:tc>
          <w:tcPr>
            <w:tcW w:w="3685" w:type="dxa"/>
            <w:tcBorders>
              <w:left w:val="single" w:sz="12" w:space="0" w:color="000000" w:themeColor="text1"/>
            </w:tcBorders>
            <w:vAlign w:val="center"/>
          </w:tcPr>
          <w:p w14:paraId="4B985AE5" w14:textId="77777777" w:rsidR="00197C46" w:rsidRPr="006A1951" w:rsidRDefault="00197C46" w:rsidP="00197C46">
            <w:r w:rsidRPr="006A1951">
              <w:t>Finalist Eindhoven</w:t>
            </w:r>
          </w:p>
          <w:p w14:paraId="2EE3D517" w14:textId="77777777" w:rsidR="00197C46" w:rsidRPr="006A1951" w:rsidRDefault="00197C46" w:rsidP="00197C46">
            <w:r w:rsidRPr="006A1951">
              <w:t>Willemstraat 1L</w:t>
            </w:r>
          </w:p>
          <w:p w14:paraId="75729B49" w14:textId="77777777" w:rsidR="009E28B6" w:rsidRPr="006A1951" w:rsidRDefault="00197C46" w:rsidP="00197C46">
            <w:r w:rsidRPr="006A1951">
              <w:t>5611 HA  Eindhoven</w:t>
            </w:r>
          </w:p>
        </w:tc>
      </w:tr>
      <w:tr w:rsidR="009E28B6" w:rsidRPr="006A1951" w14:paraId="54002B5E" w14:textId="77777777" w:rsidTr="009E28B6">
        <w:trPr>
          <w:trHeight w:val="244"/>
        </w:trPr>
        <w:tc>
          <w:tcPr>
            <w:tcW w:w="2660" w:type="dxa"/>
            <w:tcBorders>
              <w:top w:val="nil"/>
              <w:bottom w:val="nil"/>
              <w:right w:val="single" w:sz="12" w:space="0" w:color="000000" w:themeColor="text1"/>
            </w:tcBorders>
            <w:vAlign w:val="center"/>
          </w:tcPr>
          <w:p w14:paraId="754D9756" w14:textId="77777777" w:rsidR="009E28B6" w:rsidRPr="006A1951" w:rsidRDefault="009E28B6" w:rsidP="00197C46">
            <w:pPr>
              <w:jc w:val="right"/>
              <w:rPr>
                <w:b/>
              </w:rPr>
            </w:pPr>
            <w:r w:rsidRPr="006A1951">
              <w:rPr>
                <w:b/>
              </w:rPr>
              <w:t>Telefoonnummer</w:t>
            </w:r>
          </w:p>
        </w:tc>
        <w:tc>
          <w:tcPr>
            <w:tcW w:w="3685" w:type="dxa"/>
            <w:tcBorders>
              <w:left w:val="single" w:sz="12" w:space="0" w:color="000000" w:themeColor="text1"/>
            </w:tcBorders>
            <w:vAlign w:val="center"/>
          </w:tcPr>
          <w:p w14:paraId="3CB3ACFD" w14:textId="77777777" w:rsidR="009E28B6" w:rsidRPr="006A1951" w:rsidRDefault="00197C46" w:rsidP="00197C46">
            <w:r w:rsidRPr="006A1951">
              <w:t>088 217 08 00</w:t>
            </w:r>
          </w:p>
        </w:tc>
      </w:tr>
      <w:tr w:rsidR="009E28B6" w:rsidRPr="006A1951" w14:paraId="36274333" w14:textId="77777777" w:rsidTr="009E28B6">
        <w:trPr>
          <w:trHeight w:val="244"/>
        </w:trPr>
        <w:tc>
          <w:tcPr>
            <w:tcW w:w="2660" w:type="dxa"/>
            <w:tcBorders>
              <w:top w:val="nil"/>
              <w:bottom w:val="nil"/>
              <w:right w:val="single" w:sz="12" w:space="0" w:color="000000" w:themeColor="text1"/>
            </w:tcBorders>
            <w:vAlign w:val="center"/>
          </w:tcPr>
          <w:p w14:paraId="258C9D9A" w14:textId="77777777" w:rsidR="009E28B6" w:rsidRPr="006A1951" w:rsidRDefault="009E28B6" w:rsidP="00197C46">
            <w:pPr>
              <w:jc w:val="right"/>
              <w:rPr>
                <w:b/>
              </w:rPr>
            </w:pPr>
            <w:r w:rsidRPr="006A1951">
              <w:rPr>
                <w:b/>
              </w:rPr>
              <w:t>E-mail adres</w:t>
            </w:r>
          </w:p>
        </w:tc>
        <w:tc>
          <w:tcPr>
            <w:tcW w:w="3685" w:type="dxa"/>
            <w:tcBorders>
              <w:left w:val="single" w:sz="12" w:space="0" w:color="000000" w:themeColor="text1"/>
            </w:tcBorders>
            <w:vAlign w:val="center"/>
          </w:tcPr>
          <w:p w14:paraId="1E86D85E" w14:textId="77777777" w:rsidR="009E28B6" w:rsidRPr="006A1951" w:rsidRDefault="00197C46" w:rsidP="00197C46">
            <w:r w:rsidRPr="006A1951">
              <w:t>jan.blom@finalist.nl</w:t>
            </w:r>
          </w:p>
        </w:tc>
      </w:tr>
    </w:tbl>
    <w:p w14:paraId="1B49C615" w14:textId="77777777" w:rsidR="009E28B6" w:rsidRPr="006A1951" w:rsidRDefault="009E28B6" w:rsidP="009E28B6"/>
    <w:p w14:paraId="7840E333" w14:textId="77777777" w:rsidR="009E28B6" w:rsidRPr="006A1951" w:rsidRDefault="009E28B6" w:rsidP="009E28B6"/>
    <w:p w14:paraId="6C5917FB" w14:textId="77777777" w:rsidR="009E28B6" w:rsidRPr="006A1951" w:rsidRDefault="009E28B6" w:rsidP="009E28B6"/>
    <w:p w14:paraId="30F9ED26" w14:textId="77777777" w:rsidR="009E28B6" w:rsidRPr="006A1951" w:rsidRDefault="009E28B6" w:rsidP="009E28B6"/>
    <w:p w14:paraId="7F0B931B" w14:textId="77777777" w:rsidR="009E28B6" w:rsidRPr="006A1951" w:rsidRDefault="009E28B6" w:rsidP="009E28B6">
      <w:pPr>
        <w:spacing w:after="200" w:line="276" w:lineRule="auto"/>
      </w:pPr>
      <w:r w:rsidRPr="006A1951">
        <w:br w:type="page"/>
      </w:r>
    </w:p>
    <w:p w14:paraId="7A177DDF" w14:textId="77777777" w:rsidR="005C3582" w:rsidRPr="006A1951" w:rsidRDefault="00165E1E" w:rsidP="00302069">
      <w:pPr>
        <w:rPr>
          <w:b/>
          <w:color w:val="F8971C" w:themeColor="accent2"/>
          <w:sz w:val="22"/>
        </w:rPr>
      </w:pPr>
      <w:r w:rsidRPr="006A1951">
        <w:rPr>
          <w:b/>
          <w:color w:val="F8971C" w:themeColor="accent2"/>
          <w:sz w:val="22"/>
        </w:rPr>
        <w:lastRenderedPageBreak/>
        <w:t>Inhoudsopgave</w:t>
      </w:r>
    </w:p>
    <w:p w14:paraId="7244D902" w14:textId="77777777" w:rsidR="00165E1E" w:rsidRPr="006A1951" w:rsidRDefault="00165E1E" w:rsidP="00302069"/>
    <w:p w14:paraId="45F21CC5" w14:textId="77777777" w:rsidR="000F407B" w:rsidRDefault="00AB14EB">
      <w:pPr>
        <w:pStyle w:val="Inhopg1"/>
        <w:tabs>
          <w:tab w:val="left" w:pos="377"/>
          <w:tab w:val="right" w:leader="dot" w:pos="9345"/>
        </w:tabs>
        <w:rPr>
          <w:rFonts w:eastAsiaTheme="minorEastAsia"/>
          <w:noProof/>
          <w:sz w:val="24"/>
          <w:szCs w:val="24"/>
          <w:lang w:val="en-US" w:eastAsia="ja-JP"/>
        </w:rPr>
      </w:pPr>
      <w:r w:rsidRPr="006A1951">
        <w:fldChar w:fldCharType="begin"/>
      </w:r>
      <w:r w:rsidRPr="006A1951">
        <w:instrText xml:space="preserve"> TOC \o "1-3" \h \z \u </w:instrText>
      </w:r>
      <w:r w:rsidRPr="006A1951">
        <w:fldChar w:fldCharType="separate"/>
      </w:r>
      <w:r w:rsidR="000F407B">
        <w:rPr>
          <w:noProof/>
        </w:rPr>
        <w:t>1.</w:t>
      </w:r>
      <w:r w:rsidR="000F407B">
        <w:rPr>
          <w:rFonts w:eastAsiaTheme="minorEastAsia"/>
          <w:noProof/>
          <w:sz w:val="24"/>
          <w:szCs w:val="24"/>
          <w:lang w:val="en-US" w:eastAsia="ja-JP"/>
        </w:rPr>
        <w:tab/>
      </w:r>
      <w:r w:rsidR="000F407B">
        <w:rPr>
          <w:noProof/>
        </w:rPr>
        <w:t>Installatie</w:t>
      </w:r>
      <w:r w:rsidR="000F407B">
        <w:rPr>
          <w:noProof/>
        </w:rPr>
        <w:tab/>
      </w:r>
      <w:r w:rsidR="000F407B">
        <w:rPr>
          <w:noProof/>
        </w:rPr>
        <w:fldChar w:fldCharType="begin"/>
      </w:r>
      <w:r w:rsidR="000F407B">
        <w:rPr>
          <w:noProof/>
        </w:rPr>
        <w:instrText xml:space="preserve"> PAGEREF _Toc316285987 \h </w:instrText>
      </w:r>
      <w:r w:rsidR="000F407B">
        <w:rPr>
          <w:noProof/>
        </w:rPr>
      </w:r>
      <w:r w:rsidR="000F407B">
        <w:rPr>
          <w:noProof/>
        </w:rPr>
        <w:fldChar w:fldCharType="separate"/>
      </w:r>
      <w:r w:rsidR="000F407B">
        <w:rPr>
          <w:noProof/>
        </w:rPr>
        <w:t>5</w:t>
      </w:r>
      <w:r w:rsidR="000F407B">
        <w:rPr>
          <w:noProof/>
        </w:rPr>
        <w:fldChar w:fldCharType="end"/>
      </w:r>
    </w:p>
    <w:p w14:paraId="74468F73" w14:textId="77777777" w:rsidR="000F407B" w:rsidRDefault="000F407B">
      <w:pPr>
        <w:pStyle w:val="Inhopg2"/>
        <w:tabs>
          <w:tab w:val="left" w:pos="938"/>
          <w:tab w:val="right" w:leader="dot" w:pos="9345"/>
        </w:tabs>
        <w:rPr>
          <w:rFonts w:eastAsiaTheme="minorEastAsia"/>
          <w:noProof/>
          <w:sz w:val="24"/>
          <w:szCs w:val="24"/>
          <w:lang w:val="en-US" w:eastAsia="ja-JP"/>
        </w:rPr>
      </w:pPr>
      <w:r>
        <w:rPr>
          <w:noProof/>
        </w:rPr>
        <w:t>1.1.</w:t>
      </w:r>
      <w:r>
        <w:rPr>
          <w:rFonts w:eastAsiaTheme="minorEastAsia"/>
          <w:noProof/>
          <w:sz w:val="24"/>
          <w:szCs w:val="24"/>
          <w:lang w:val="en-US" w:eastAsia="ja-JP"/>
        </w:rPr>
        <w:tab/>
      </w:r>
      <w:r>
        <w:rPr>
          <w:noProof/>
        </w:rPr>
        <w:t>Installatie mogelijkheden</w:t>
      </w:r>
      <w:r>
        <w:rPr>
          <w:noProof/>
        </w:rPr>
        <w:tab/>
      </w:r>
      <w:r>
        <w:rPr>
          <w:noProof/>
        </w:rPr>
        <w:fldChar w:fldCharType="begin"/>
      </w:r>
      <w:r>
        <w:rPr>
          <w:noProof/>
        </w:rPr>
        <w:instrText xml:space="preserve"> PAGEREF _Toc316285988 \h </w:instrText>
      </w:r>
      <w:r>
        <w:rPr>
          <w:noProof/>
        </w:rPr>
      </w:r>
      <w:r>
        <w:rPr>
          <w:noProof/>
        </w:rPr>
        <w:fldChar w:fldCharType="separate"/>
      </w:r>
      <w:r>
        <w:rPr>
          <w:noProof/>
        </w:rPr>
        <w:t>5</w:t>
      </w:r>
      <w:r>
        <w:rPr>
          <w:noProof/>
        </w:rPr>
        <w:fldChar w:fldCharType="end"/>
      </w:r>
    </w:p>
    <w:p w14:paraId="51FA1F78" w14:textId="77777777" w:rsidR="000F407B" w:rsidRDefault="000F407B">
      <w:pPr>
        <w:pStyle w:val="Inhopg2"/>
        <w:tabs>
          <w:tab w:val="left" w:pos="938"/>
          <w:tab w:val="right" w:leader="dot" w:pos="9345"/>
        </w:tabs>
        <w:rPr>
          <w:rFonts w:eastAsiaTheme="minorEastAsia"/>
          <w:noProof/>
          <w:sz w:val="24"/>
          <w:szCs w:val="24"/>
          <w:lang w:val="en-US" w:eastAsia="ja-JP"/>
        </w:rPr>
      </w:pPr>
      <w:r>
        <w:rPr>
          <w:noProof/>
        </w:rPr>
        <w:t>1.2.</w:t>
      </w:r>
      <w:r>
        <w:rPr>
          <w:rFonts w:eastAsiaTheme="minorEastAsia"/>
          <w:noProof/>
          <w:sz w:val="24"/>
          <w:szCs w:val="24"/>
          <w:lang w:val="en-US" w:eastAsia="ja-JP"/>
        </w:rPr>
        <w:tab/>
      </w:r>
      <w:r>
        <w:rPr>
          <w:noProof/>
        </w:rPr>
        <w:t>OOAPI Docker Image</w:t>
      </w:r>
      <w:r>
        <w:rPr>
          <w:noProof/>
        </w:rPr>
        <w:tab/>
      </w:r>
      <w:r>
        <w:rPr>
          <w:noProof/>
        </w:rPr>
        <w:fldChar w:fldCharType="begin"/>
      </w:r>
      <w:r>
        <w:rPr>
          <w:noProof/>
        </w:rPr>
        <w:instrText xml:space="preserve"> PAGEREF _Toc316285989 \h </w:instrText>
      </w:r>
      <w:r>
        <w:rPr>
          <w:noProof/>
        </w:rPr>
      </w:r>
      <w:r>
        <w:rPr>
          <w:noProof/>
        </w:rPr>
        <w:fldChar w:fldCharType="separate"/>
      </w:r>
      <w:r>
        <w:rPr>
          <w:noProof/>
        </w:rPr>
        <w:t>5</w:t>
      </w:r>
      <w:r>
        <w:rPr>
          <w:noProof/>
        </w:rPr>
        <w:fldChar w:fldCharType="end"/>
      </w:r>
    </w:p>
    <w:p w14:paraId="03961FA1" w14:textId="77777777" w:rsidR="000F407B" w:rsidRDefault="000F407B">
      <w:pPr>
        <w:pStyle w:val="Inhopg2"/>
        <w:tabs>
          <w:tab w:val="left" w:pos="938"/>
          <w:tab w:val="right" w:leader="dot" w:pos="9345"/>
        </w:tabs>
        <w:rPr>
          <w:rFonts w:eastAsiaTheme="minorEastAsia"/>
          <w:noProof/>
          <w:sz w:val="24"/>
          <w:szCs w:val="24"/>
          <w:lang w:val="en-US" w:eastAsia="ja-JP"/>
        </w:rPr>
      </w:pPr>
      <w:r>
        <w:rPr>
          <w:noProof/>
        </w:rPr>
        <w:t>1.3.</w:t>
      </w:r>
      <w:r>
        <w:rPr>
          <w:rFonts w:eastAsiaTheme="minorEastAsia"/>
          <w:noProof/>
          <w:sz w:val="24"/>
          <w:szCs w:val="24"/>
          <w:lang w:val="en-US" w:eastAsia="ja-JP"/>
        </w:rPr>
        <w:tab/>
      </w:r>
      <w:r>
        <w:rPr>
          <w:noProof/>
        </w:rPr>
        <w:t>JBoss Apiman overlay voor JBoss Wildfly</w:t>
      </w:r>
      <w:r>
        <w:rPr>
          <w:noProof/>
        </w:rPr>
        <w:tab/>
      </w:r>
      <w:r>
        <w:rPr>
          <w:noProof/>
        </w:rPr>
        <w:fldChar w:fldCharType="begin"/>
      </w:r>
      <w:r>
        <w:rPr>
          <w:noProof/>
        </w:rPr>
        <w:instrText xml:space="preserve"> PAGEREF _Toc316285990 \h </w:instrText>
      </w:r>
      <w:r>
        <w:rPr>
          <w:noProof/>
        </w:rPr>
      </w:r>
      <w:r>
        <w:rPr>
          <w:noProof/>
        </w:rPr>
        <w:fldChar w:fldCharType="separate"/>
      </w:r>
      <w:r>
        <w:rPr>
          <w:noProof/>
        </w:rPr>
        <w:t>5</w:t>
      </w:r>
      <w:r>
        <w:rPr>
          <w:noProof/>
        </w:rPr>
        <w:fldChar w:fldCharType="end"/>
      </w:r>
    </w:p>
    <w:p w14:paraId="31481F95" w14:textId="77777777" w:rsidR="000F407B" w:rsidRDefault="000F407B">
      <w:pPr>
        <w:pStyle w:val="Inhopg3"/>
        <w:tabs>
          <w:tab w:val="left" w:pos="1075"/>
          <w:tab w:val="right" w:leader="dot" w:pos="9345"/>
        </w:tabs>
        <w:rPr>
          <w:rFonts w:eastAsiaTheme="minorEastAsia"/>
          <w:noProof/>
          <w:sz w:val="24"/>
          <w:szCs w:val="24"/>
          <w:lang w:val="en-US" w:eastAsia="ja-JP"/>
        </w:rPr>
      </w:pPr>
      <w:r>
        <w:rPr>
          <w:noProof/>
        </w:rPr>
        <w:t>1.3.1.</w:t>
      </w:r>
      <w:r>
        <w:rPr>
          <w:rFonts w:eastAsiaTheme="minorEastAsia"/>
          <w:noProof/>
          <w:sz w:val="24"/>
          <w:szCs w:val="24"/>
          <w:lang w:val="en-US" w:eastAsia="ja-JP"/>
        </w:rPr>
        <w:tab/>
      </w:r>
      <w:r>
        <w:rPr>
          <w:noProof/>
        </w:rPr>
        <w:t>Installatie JBoss Wildfly</w:t>
      </w:r>
      <w:r>
        <w:rPr>
          <w:noProof/>
        </w:rPr>
        <w:tab/>
      </w:r>
      <w:r>
        <w:rPr>
          <w:noProof/>
        </w:rPr>
        <w:fldChar w:fldCharType="begin"/>
      </w:r>
      <w:r>
        <w:rPr>
          <w:noProof/>
        </w:rPr>
        <w:instrText xml:space="preserve"> PAGEREF _Toc316285991 \h </w:instrText>
      </w:r>
      <w:r>
        <w:rPr>
          <w:noProof/>
        </w:rPr>
      </w:r>
      <w:r>
        <w:rPr>
          <w:noProof/>
        </w:rPr>
        <w:fldChar w:fldCharType="separate"/>
      </w:r>
      <w:r>
        <w:rPr>
          <w:noProof/>
        </w:rPr>
        <w:t>6</w:t>
      </w:r>
      <w:r>
        <w:rPr>
          <w:noProof/>
        </w:rPr>
        <w:fldChar w:fldCharType="end"/>
      </w:r>
    </w:p>
    <w:p w14:paraId="36F06488" w14:textId="77777777" w:rsidR="000F407B" w:rsidRDefault="000F407B">
      <w:pPr>
        <w:pStyle w:val="Inhopg3"/>
        <w:tabs>
          <w:tab w:val="left" w:pos="1075"/>
          <w:tab w:val="right" w:leader="dot" w:pos="9345"/>
        </w:tabs>
        <w:rPr>
          <w:rFonts w:eastAsiaTheme="minorEastAsia"/>
          <w:noProof/>
          <w:sz w:val="24"/>
          <w:szCs w:val="24"/>
          <w:lang w:val="en-US" w:eastAsia="ja-JP"/>
        </w:rPr>
      </w:pPr>
      <w:r>
        <w:rPr>
          <w:noProof/>
        </w:rPr>
        <w:t>1.3.2.</w:t>
      </w:r>
      <w:r>
        <w:rPr>
          <w:rFonts w:eastAsiaTheme="minorEastAsia"/>
          <w:noProof/>
          <w:sz w:val="24"/>
          <w:szCs w:val="24"/>
          <w:lang w:val="en-US" w:eastAsia="ja-JP"/>
        </w:rPr>
        <w:tab/>
      </w:r>
      <w:r>
        <w:rPr>
          <w:noProof/>
        </w:rPr>
        <w:t>Installatie JBoss Apiman</w:t>
      </w:r>
      <w:r>
        <w:rPr>
          <w:noProof/>
        </w:rPr>
        <w:tab/>
      </w:r>
      <w:r>
        <w:rPr>
          <w:noProof/>
        </w:rPr>
        <w:fldChar w:fldCharType="begin"/>
      </w:r>
      <w:r>
        <w:rPr>
          <w:noProof/>
        </w:rPr>
        <w:instrText xml:space="preserve"> PAGEREF _Toc316285992 \h </w:instrText>
      </w:r>
      <w:r>
        <w:rPr>
          <w:noProof/>
        </w:rPr>
      </w:r>
      <w:r>
        <w:rPr>
          <w:noProof/>
        </w:rPr>
        <w:fldChar w:fldCharType="separate"/>
      </w:r>
      <w:r>
        <w:rPr>
          <w:noProof/>
        </w:rPr>
        <w:t>6</w:t>
      </w:r>
      <w:r>
        <w:rPr>
          <w:noProof/>
        </w:rPr>
        <w:fldChar w:fldCharType="end"/>
      </w:r>
    </w:p>
    <w:p w14:paraId="3F4D813C" w14:textId="77777777" w:rsidR="000F407B" w:rsidRDefault="000F407B">
      <w:pPr>
        <w:pStyle w:val="Inhopg3"/>
        <w:tabs>
          <w:tab w:val="left" w:pos="1075"/>
          <w:tab w:val="right" w:leader="dot" w:pos="9345"/>
        </w:tabs>
        <w:rPr>
          <w:rFonts w:eastAsiaTheme="minorEastAsia"/>
          <w:noProof/>
          <w:sz w:val="24"/>
          <w:szCs w:val="24"/>
          <w:lang w:val="en-US" w:eastAsia="ja-JP"/>
        </w:rPr>
      </w:pPr>
      <w:r>
        <w:rPr>
          <w:noProof/>
        </w:rPr>
        <w:t>1.3.3.</w:t>
      </w:r>
      <w:r>
        <w:rPr>
          <w:rFonts w:eastAsiaTheme="minorEastAsia"/>
          <w:noProof/>
          <w:sz w:val="24"/>
          <w:szCs w:val="24"/>
          <w:lang w:val="en-US" w:eastAsia="ja-JP"/>
        </w:rPr>
        <w:tab/>
      </w:r>
      <w:r>
        <w:rPr>
          <w:noProof/>
        </w:rPr>
        <w:t>Installatie JBoss Keycloak</w:t>
      </w:r>
      <w:r>
        <w:rPr>
          <w:noProof/>
        </w:rPr>
        <w:tab/>
      </w:r>
      <w:r>
        <w:rPr>
          <w:noProof/>
        </w:rPr>
        <w:fldChar w:fldCharType="begin"/>
      </w:r>
      <w:r>
        <w:rPr>
          <w:noProof/>
        </w:rPr>
        <w:instrText xml:space="preserve"> PAGEREF _Toc316285993 \h </w:instrText>
      </w:r>
      <w:r>
        <w:rPr>
          <w:noProof/>
        </w:rPr>
      </w:r>
      <w:r>
        <w:rPr>
          <w:noProof/>
        </w:rPr>
        <w:fldChar w:fldCharType="separate"/>
      </w:r>
      <w:r>
        <w:rPr>
          <w:noProof/>
        </w:rPr>
        <w:t>6</w:t>
      </w:r>
      <w:r>
        <w:rPr>
          <w:noProof/>
        </w:rPr>
        <w:fldChar w:fldCharType="end"/>
      </w:r>
    </w:p>
    <w:p w14:paraId="1B63ADBF" w14:textId="77777777" w:rsidR="000F407B" w:rsidRDefault="000F407B">
      <w:pPr>
        <w:pStyle w:val="Inhopg3"/>
        <w:tabs>
          <w:tab w:val="left" w:pos="1075"/>
          <w:tab w:val="right" w:leader="dot" w:pos="9345"/>
        </w:tabs>
        <w:rPr>
          <w:rFonts w:eastAsiaTheme="minorEastAsia"/>
          <w:noProof/>
          <w:sz w:val="24"/>
          <w:szCs w:val="24"/>
          <w:lang w:val="en-US" w:eastAsia="ja-JP"/>
        </w:rPr>
      </w:pPr>
      <w:r>
        <w:rPr>
          <w:noProof/>
        </w:rPr>
        <w:t>1.3.4.</w:t>
      </w:r>
      <w:r>
        <w:rPr>
          <w:rFonts w:eastAsiaTheme="minorEastAsia"/>
          <w:noProof/>
          <w:sz w:val="24"/>
          <w:szCs w:val="24"/>
          <w:lang w:val="en-US" w:eastAsia="ja-JP"/>
        </w:rPr>
        <w:tab/>
      </w:r>
      <w:r>
        <w:rPr>
          <w:noProof/>
        </w:rPr>
        <w:t>Installatie js-console app</w:t>
      </w:r>
      <w:r>
        <w:rPr>
          <w:noProof/>
        </w:rPr>
        <w:tab/>
      </w:r>
      <w:r>
        <w:rPr>
          <w:noProof/>
        </w:rPr>
        <w:fldChar w:fldCharType="begin"/>
      </w:r>
      <w:r>
        <w:rPr>
          <w:noProof/>
        </w:rPr>
        <w:instrText xml:space="preserve"> PAGEREF _Toc316285994 \h </w:instrText>
      </w:r>
      <w:r>
        <w:rPr>
          <w:noProof/>
        </w:rPr>
      </w:r>
      <w:r>
        <w:rPr>
          <w:noProof/>
        </w:rPr>
        <w:fldChar w:fldCharType="separate"/>
      </w:r>
      <w:r>
        <w:rPr>
          <w:noProof/>
        </w:rPr>
        <w:t>6</w:t>
      </w:r>
      <w:r>
        <w:rPr>
          <w:noProof/>
        </w:rPr>
        <w:fldChar w:fldCharType="end"/>
      </w:r>
    </w:p>
    <w:p w14:paraId="5A0D2EC9" w14:textId="77777777" w:rsidR="000F407B" w:rsidRDefault="000F407B">
      <w:pPr>
        <w:pStyle w:val="Inhopg3"/>
        <w:tabs>
          <w:tab w:val="left" w:pos="1075"/>
          <w:tab w:val="right" w:leader="dot" w:pos="9345"/>
        </w:tabs>
        <w:rPr>
          <w:rFonts w:eastAsiaTheme="minorEastAsia"/>
          <w:noProof/>
          <w:sz w:val="24"/>
          <w:szCs w:val="24"/>
          <w:lang w:val="en-US" w:eastAsia="ja-JP"/>
        </w:rPr>
      </w:pPr>
      <w:r>
        <w:rPr>
          <w:noProof/>
        </w:rPr>
        <w:t>1.3.5.</w:t>
      </w:r>
      <w:r>
        <w:rPr>
          <w:rFonts w:eastAsiaTheme="minorEastAsia"/>
          <w:noProof/>
          <w:sz w:val="24"/>
          <w:szCs w:val="24"/>
          <w:lang w:val="en-US" w:eastAsia="ja-JP"/>
        </w:rPr>
        <w:tab/>
      </w:r>
      <w:r>
        <w:rPr>
          <w:noProof/>
        </w:rPr>
        <w:t>Installatie spssodescriptor service</w:t>
      </w:r>
      <w:r>
        <w:rPr>
          <w:noProof/>
        </w:rPr>
        <w:tab/>
      </w:r>
      <w:r>
        <w:rPr>
          <w:noProof/>
        </w:rPr>
        <w:fldChar w:fldCharType="begin"/>
      </w:r>
      <w:r>
        <w:rPr>
          <w:noProof/>
        </w:rPr>
        <w:instrText xml:space="preserve"> PAGEREF _Toc316285995 \h </w:instrText>
      </w:r>
      <w:r>
        <w:rPr>
          <w:noProof/>
        </w:rPr>
      </w:r>
      <w:r>
        <w:rPr>
          <w:noProof/>
        </w:rPr>
        <w:fldChar w:fldCharType="separate"/>
      </w:r>
      <w:r>
        <w:rPr>
          <w:noProof/>
        </w:rPr>
        <w:t>6</w:t>
      </w:r>
      <w:r>
        <w:rPr>
          <w:noProof/>
        </w:rPr>
        <w:fldChar w:fldCharType="end"/>
      </w:r>
    </w:p>
    <w:p w14:paraId="46C8A9EA" w14:textId="77777777" w:rsidR="000F407B" w:rsidRDefault="000F407B">
      <w:pPr>
        <w:pStyle w:val="Inhopg3"/>
        <w:tabs>
          <w:tab w:val="left" w:pos="1075"/>
          <w:tab w:val="right" w:leader="dot" w:pos="9345"/>
        </w:tabs>
        <w:rPr>
          <w:rFonts w:eastAsiaTheme="minorEastAsia"/>
          <w:noProof/>
          <w:sz w:val="24"/>
          <w:szCs w:val="24"/>
          <w:lang w:val="en-US" w:eastAsia="ja-JP"/>
        </w:rPr>
      </w:pPr>
      <w:r>
        <w:rPr>
          <w:noProof/>
        </w:rPr>
        <w:t>1.3.6.</w:t>
      </w:r>
      <w:r>
        <w:rPr>
          <w:rFonts w:eastAsiaTheme="minorEastAsia"/>
          <w:noProof/>
          <w:sz w:val="24"/>
          <w:szCs w:val="24"/>
          <w:lang w:val="en-US" w:eastAsia="ja-JP"/>
        </w:rPr>
        <w:tab/>
      </w:r>
      <w:r>
        <w:rPr>
          <w:noProof/>
        </w:rPr>
        <w:t>Opstarten JBoss Apiman</w:t>
      </w:r>
      <w:r>
        <w:rPr>
          <w:noProof/>
        </w:rPr>
        <w:tab/>
      </w:r>
      <w:r>
        <w:rPr>
          <w:noProof/>
        </w:rPr>
        <w:fldChar w:fldCharType="begin"/>
      </w:r>
      <w:r>
        <w:rPr>
          <w:noProof/>
        </w:rPr>
        <w:instrText xml:space="preserve"> PAGEREF _Toc316285996 \h </w:instrText>
      </w:r>
      <w:r>
        <w:rPr>
          <w:noProof/>
        </w:rPr>
      </w:r>
      <w:r>
        <w:rPr>
          <w:noProof/>
        </w:rPr>
        <w:fldChar w:fldCharType="separate"/>
      </w:r>
      <w:r>
        <w:rPr>
          <w:noProof/>
        </w:rPr>
        <w:t>7</w:t>
      </w:r>
      <w:r>
        <w:rPr>
          <w:noProof/>
        </w:rPr>
        <w:fldChar w:fldCharType="end"/>
      </w:r>
    </w:p>
    <w:p w14:paraId="1B2B4822" w14:textId="77777777" w:rsidR="000F407B" w:rsidRDefault="000F407B">
      <w:pPr>
        <w:pStyle w:val="Inhopg3"/>
        <w:tabs>
          <w:tab w:val="left" w:pos="1075"/>
          <w:tab w:val="right" w:leader="dot" w:pos="9345"/>
        </w:tabs>
        <w:rPr>
          <w:rFonts w:eastAsiaTheme="minorEastAsia"/>
          <w:noProof/>
          <w:sz w:val="24"/>
          <w:szCs w:val="24"/>
          <w:lang w:val="en-US" w:eastAsia="ja-JP"/>
        </w:rPr>
      </w:pPr>
      <w:r>
        <w:rPr>
          <w:noProof/>
        </w:rPr>
        <w:t>1.3.7.</w:t>
      </w:r>
      <w:r>
        <w:rPr>
          <w:rFonts w:eastAsiaTheme="minorEastAsia"/>
          <w:noProof/>
          <w:sz w:val="24"/>
          <w:szCs w:val="24"/>
          <w:lang w:val="en-US" w:eastAsia="ja-JP"/>
        </w:rPr>
        <w:tab/>
      </w:r>
      <w:r>
        <w:rPr>
          <w:noProof/>
        </w:rPr>
        <w:t>Applicaties</w:t>
      </w:r>
      <w:r>
        <w:rPr>
          <w:noProof/>
        </w:rPr>
        <w:tab/>
      </w:r>
      <w:r>
        <w:rPr>
          <w:noProof/>
        </w:rPr>
        <w:fldChar w:fldCharType="begin"/>
      </w:r>
      <w:r>
        <w:rPr>
          <w:noProof/>
        </w:rPr>
        <w:instrText xml:space="preserve"> PAGEREF _Toc316285997 \h </w:instrText>
      </w:r>
      <w:r>
        <w:rPr>
          <w:noProof/>
        </w:rPr>
      </w:r>
      <w:r>
        <w:rPr>
          <w:noProof/>
        </w:rPr>
        <w:fldChar w:fldCharType="separate"/>
      </w:r>
      <w:r>
        <w:rPr>
          <w:noProof/>
        </w:rPr>
        <w:t>7</w:t>
      </w:r>
      <w:r>
        <w:rPr>
          <w:noProof/>
        </w:rPr>
        <w:fldChar w:fldCharType="end"/>
      </w:r>
    </w:p>
    <w:p w14:paraId="667AF6D3" w14:textId="77777777" w:rsidR="000F407B" w:rsidRDefault="000F407B">
      <w:pPr>
        <w:pStyle w:val="Inhopg1"/>
        <w:tabs>
          <w:tab w:val="left" w:pos="377"/>
          <w:tab w:val="right" w:leader="dot" w:pos="9345"/>
        </w:tabs>
        <w:rPr>
          <w:rFonts w:eastAsiaTheme="minorEastAsia"/>
          <w:noProof/>
          <w:sz w:val="24"/>
          <w:szCs w:val="24"/>
          <w:lang w:val="en-US" w:eastAsia="ja-JP"/>
        </w:rPr>
      </w:pPr>
      <w:r>
        <w:rPr>
          <w:noProof/>
        </w:rPr>
        <w:t>2.</w:t>
      </w:r>
      <w:r>
        <w:rPr>
          <w:rFonts w:eastAsiaTheme="minorEastAsia"/>
          <w:noProof/>
          <w:sz w:val="24"/>
          <w:szCs w:val="24"/>
          <w:lang w:val="en-US" w:eastAsia="ja-JP"/>
        </w:rPr>
        <w:tab/>
      </w:r>
      <w:r>
        <w:rPr>
          <w:noProof/>
        </w:rPr>
        <w:t>Configuratie</w:t>
      </w:r>
      <w:r>
        <w:rPr>
          <w:noProof/>
        </w:rPr>
        <w:tab/>
      </w:r>
      <w:r>
        <w:rPr>
          <w:noProof/>
        </w:rPr>
        <w:fldChar w:fldCharType="begin"/>
      </w:r>
      <w:r>
        <w:rPr>
          <w:noProof/>
        </w:rPr>
        <w:instrText xml:space="preserve"> PAGEREF _Toc316285998 \h </w:instrText>
      </w:r>
      <w:r>
        <w:rPr>
          <w:noProof/>
        </w:rPr>
      </w:r>
      <w:r>
        <w:rPr>
          <w:noProof/>
        </w:rPr>
        <w:fldChar w:fldCharType="separate"/>
      </w:r>
      <w:r>
        <w:rPr>
          <w:noProof/>
        </w:rPr>
        <w:t>8</w:t>
      </w:r>
      <w:r>
        <w:rPr>
          <w:noProof/>
        </w:rPr>
        <w:fldChar w:fldCharType="end"/>
      </w:r>
    </w:p>
    <w:p w14:paraId="165BD884" w14:textId="77777777" w:rsidR="000F407B" w:rsidRDefault="000F407B">
      <w:pPr>
        <w:pStyle w:val="Inhopg2"/>
        <w:tabs>
          <w:tab w:val="left" w:pos="938"/>
          <w:tab w:val="right" w:leader="dot" w:pos="9345"/>
        </w:tabs>
        <w:rPr>
          <w:rFonts w:eastAsiaTheme="minorEastAsia"/>
          <w:noProof/>
          <w:sz w:val="24"/>
          <w:szCs w:val="24"/>
          <w:lang w:val="en-US" w:eastAsia="ja-JP"/>
        </w:rPr>
      </w:pPr>
      <w:r>
        <w:rPr>
          <w:noProof/>
        </w:rPr>
        <w:t>2.1.</w:t>
      </w:r>
      <w:r>
        <w:rPr>
          <w:rFonts w:eastAsiaTheme="minorEastAsia"/>
          <w:noProof/>
          <w:sz w:val="24"/>
          <w:szCs w:val="24"/>
          <w:lang w:val="en-US" w:eastAsia="ja-JP"/>
        </w:rPr>
        <w:tab/>
      </w:r>
      <w:r>
        <w:rPr>
          <w:noProof/>
        </w:rPr>
        <w:t>JBoss Wildfly</w:t>
      </w:r>
      <w:r>
        <w:rPr>
          <w:noProof/>
        </w:rPr>
        <w:tab/>
      </w:r>
      <w:r>
        <w:rPr>
          <w:noProof/>
        </w:rPr>
        <w:fldChar w:fldCharType="begin"/>
      </w:r>
      <w:r>
        <w:rPr>
          <w:noProof/>
        </w:rPr>
        <w:instrText xml:space="preserve"> PAGEREF _Toc316285999 \h </w:instrText>
      </w:r>
      <w:r>
        <w:rPr>
          <w:noProof/>
        </w:rPr>
      </w:r>
      <w:r>
        <w:rPr>
          <w:noProof/>
        </w:rPr>
        <w:fldChar w:fldCharType="separate"/>
      </w:r>
      <w:r>
        <w:rPr>
          <w:noProof/>
        </w:rPr>
        <w:t>8</w:t>
      </w:r>
      <w:r>
        <w:rPr>
          <w:noProof/>
        </w:rPr>
        <w:fldChar w:fldCharType="end"/>
      </w:r>
    </w:p>
    <w:p w14:paraId="5C8E0DF4" w14:textId="77777777" w:rsidR="000F407B" w:rsidRDefault="000F407B">
      <w:pPr>
        <w:pStyle w:val="Inhopg3"/>
        <w:tabs>
          <w:tab w:val="left" w:pos="1075"/>
          <w:tab w:val="right" w:leader="dot" w:pos="9345"/>
        </w:tabs>
        <w:rPr>
          <w:rFonts w:eastAsiaTheme="minorEastAsia"/>
          <w:noProof/>
          <w:sz w:val="24"/>
          <w:szCs w:val="24"/>
          <w:lang w:val="en-US" w:eastAsia="ja-JP"/>
        </w:rPr>
      </w:pPr>
      <w:r>
        <w:rPr>
          <w:noProof/>
        </w:rPr>
        <w:t>2.1.1.</w:t>
      </w:r>
      <w:r>
        <w:rPr>
          <w:rFonts w:eastAsiaTheme="minorEastAsia"/>
          <w:noProof/>
          <w:sz w:val="24"/>
          <w:szCs w:val="24"/>
          <w:lang w:val="en-US" w:eastAsia="ja-JP"/>
        </w:rPr>
        <w:tab/>
      </w:r>
      <w:r>
        <w:rPr>
          <w:noProof/>
        </w:rPr>
        <w:t>Getekend SSL certificaat installeren</w:t>
      </w:r>
      <w:r>
        <w:rPr>
          <w:noProof/>
        </w:rPr>
        <w:tab/>
      </w:r>
      <w:r>
        <w:rPr>
          <w:noProof/>
        </w:rPr>
        <w:fldChar w:fldCharType="begin"/>
      </w:r>
      <w:r>
        <w:rPr>
          <w:noProof/>
        </w:rPr>
        <w:instrText xml:space="preserve"> PAGEREF _Toc316286000 \h </w:instrText>
      </w:r>
      <w:r>
        <w:rPr>
          <w:noProof/>
        </w:rPr>
      </w:r>
      <w:r>
        <w:rPr>
          <w:noProof/>
        </w:rPr>
        <w:fldChar w:fldCharType="separate"/>
      </w:r>
      <w:r>
        <w:rPr>
          <w:noProof/>
        </w:rPr>
        <w:t>8</w:t>
      </w:r>
      <w:r>
        <w:rPr>
          <w:noProof/>
        </w:rPr>
        <w:fldChar w:fldCharType="end"/>
      </w:r>
    </w:p>
    <w:p w14:paraId="50BA26DA" w14:textId="77777777" w:rsidR="000F407B" w:rsidRDefault="000F407B">
      <w:pPr>
        <w:pStyle w:val="Inhopg2"/>
        <w:tabs>
          <w:tab w:val="left" w:pos="938"/>
          <w:tab w:val="right" w:leader="dot" w:pos="9345"/>
        </w:tabs>
        <w:rPr>
          <w:rFonts w:eastAsiaTheme="minorEastAsia"/>
          <w:noProof/>
          <w:sz w:val="24"/>
          <w:szCs w:val="24"/>
          <w:lang w:val="en-US" w:eastAsia="ja-JP"/>
        </w:rPr>
      </w:pPr>
      <w:r>
        <w:rPr>
          <w:noProof/>
        </w:rPr>
        <w:t>2.2.</w:t>
      </w:r>
      <w:r>
        <w:rPr>
          <w:rFonts w:eastAsiaTheme="minorEastAsia"/>
          <w:noProof/>
          <w:sz w:val="24"/>
          <w:szCs w:val="24"/>
          <w:lang w:val="en-US" w:eastAsia="ja-JP"/>
        </w:rPr>
        <w:tab/>
      </w:r>
      <w:r>
        <w:rPr>
          <w:noProof/>
        </w:rPr>
        <w:t>JBoss Keycloak</w:t>
      </w:r>
      <w:r>
        <w:rPr>
          <w:noProof/>
        </w:rPr>
        <w:tab/>
      </w:r>
      <w:r>
        <w:rPr>
          <w:noProof/>
        </w:rPr>
        <w:fldChar w:fldCharType="begin"/>
      </w:r>
      <w:r>
        <w:rPr>
          <w:noProof/>
        </w:rPr>
        <w:instrText xml:space="preserve"> PAGEREF _Toc316286001 \h </w:instrText>
      </w:r>
      <w:r>
        <w:rPr>
          <w:noProof/>
        </w:rPr>
      </w:r>
      <w:r>
        <w:rPr>
          <w:noProof/>
        </w:rPr>
        <w:fldChar w:fldCharType="separate"/>
      </w:r>
      <w:r>
        <w:rPr>
          <w:noProof/>
        </w:rPr>
        <w:t>9</w:t>
      </w:r>
      <w:r>
        <w:rPr>
          <w:noProof/>
        </w:rPr>
        <w:fldChar w:fldCharType="end"/>
      </w:r>
    </w:p>
    <w:p w14:paraId="1071518A" w14:textId="77777777" w:rsidR="000F407B" w:rsidRDefault="000F407B">
      <w:pPr>
        <w:pStyle w:val="Inhopg3"/>
        <w:tabs>
          <w:tab w:val="left" w:pos="1075"/>
          <w:tab w:val="right" w:leader="dot" w:pos="9345"/>
        </w:tabs>
        <w:rPr>
          <w:rFonts w:eastAsiaTheme="minorEastAsia"/>
          <w:noProof/>
          <w:sz w:val="24"/>
          <w:szCs w:val="24"/>
          <w:lang w:val="en-US" w:eastAsia="ja-JP"/>
        </w:rPr>
      </w:pPr>
      <w:r>
        <w:rPr>
          <w:noProof/>
        </w:rPr>
        <w:t>2.2.1.</w:t>
      </w:r>
      <w:r>
        <w:rPr>
          <w:rFonts w:eastAsiaTheme="minorEastAsia"/>
          <w:noProof/>
          <w:sz w:val="24"/>
          <w:szCs w:val="24"/>
          <w:lang w:val="en-US" w:eastAsia="ja-JP"/>
        </w:rPr>
        <w:tab/>
      </w:r>
      <w:r>
        <w:rPr>
          <w:noProof/>
        </w:rPr>
        <w:t>Inloggen JBoss Keycloak</w:t>
      </w:r>
      <w:r>
        <w:rPr>
          <w:noProof/>
        </w:rPr>
        <w:tab/>
      </w:r>
      <w:r>
        <w:rPr>
          <w:noProof/>
        </w:rPr>
        <w:fldChar w:fldCharType="begin"/>
      </w:r>
      <w:r>
        <w:rPr>
          <w:noProof/>
        </w:rPr>
        <w:instrText xml:space="preserve"> PAGEREF _Toc316286002 \h </w:instrText>
      </w:r>
      <w:r>
        <w:rPr>
          <w:noProof/>
        </w:rPr>
      </w:r>
      <w:r>
        <w:rPr>
          <w:noProof/>
        </w:rPr>
        <w:fldChar w:fldCharType="separate"/>
      </w:r>
      <w:r>
        <w:rPr>
          <w:noProof/>
        </w:rPr>
        <w:t>10</w:t>
      </w:r>
      <w:r>
        <w:rPr>
          <w:noProof/>
        </w:rPr>
        <w:fldChar w:fldCharType="end"/>
      </w:r>
    </w:p>
    <w:p w14:paraId="6651D487" w14:textId="77777777" w:rsidR="000F407B" w:rsidRDefault="000F407B">
      <w:pPr>
        <w:pStyle w:val="Inhopg3"/>
        <w:tabs>
          <w:tab w:val="left" w:pos="1075"/>
          <w:tab w:val="right" w:leader="dot" w:pos="9345"/>
        </w:tabs>
        <w:rPr>
          <w:rFonts w:eastAsiaTheme="minorEastAsia"/>
          <w:noProof/>
          <w:sz w:val="24"/>
          <w:szCs w:val="24"/>
          <w:lang w:val="en-US" w:eastAsia="ja-JP"/>
        </w:rPr>
      </w:pPr>
      <w:r>
        <w:rPr>
          <w:noProof/>
        </w:rPr>
        <w:t>2.2.2.</w:t>
      </w:r>
      <w:r>
        <w:rPr>
          <w:rFonts w:eastAsiaTheme="minorEastAsia"/>
          <w:noProof/>
          <w:sz w:val="24"/>
          <w:szCs w:val="24"/>
          <w:lang w:val="en-US" w:eastAsia="ja-JP"/>
        </w:rPr>
        <w:tab/>
      </w:r>
      <w:r>
        <w:rPr>
          <w:noProof/>
        </w:rPr>
        <w:t>Opvragen Realm certificaat</w:t>
      </w:r>
      <w:r>
        <w:rPr>
          <w:noProof/>
        </w:rPr>
        <w:tab/>
      </w:r>
      <w:r>
        <w:rPr>
          <w:noProof/>
        </w:rPr>
        <w:fldChar w:fldCharType="begin"/>
      </w:r>
      <w:r>
        <w:rPr>
          <w:noProof/>
        </w:rPr>
        <w:instrText xml:space="preserve"> PAGEREF _Toc316286003 \h </w:instrText>
      </w:r>
      <w:r>
        <w:rPr>
          <w:noProof/>
        </w:rPr>
      </w:r>
      <w:r>
        <w:rPr>
          <w:noProof/>
        </w:rPr>
        <w:fldChar w:fldCharType="separate"/>
      </w:r>
      <w:r>
        <w:rPr>
          <w:noProof/>
        </w:rPr>
        <w:t>10</w:t>
      </w:r>
      <w:r>
        <w:rPr>
          <w:noProof/>
        </w:rPr>
        <w:fldChar w:fldCharType="end"/>
      </w:r>
    </w:p>
    <w:p w14:paraId="6C531E20" w14:textId="77777777" w:rsidR="000F407B" w:rsidRDefault="000F407B">
      <w:pPr>
        <w:pStyle w:val="Inhopg3"/>
        <w:tabs>
          <w:tab w:val="left" w:pos="1075"/>
          <w:tab w:val="right" w:leader="dot" w:pos="9345"/>
        </w:tabs>
        <w:rPr>
          <w:rFonts w:eastAsiaTheme="minorEastAsia"/>
          <w:noProof/>
          <w:sz w:val="24"/>
          <w:szCs w:val="24"/>
          <w:lang w:val="en-US" w:eastAsia="ja-JP"/>
        </w:rPr>
      </w:pPr>
      <w:r>
        <w:rPr>
          <w:noProof/>
        </w:rPr>
        <w:t>2.2.3.</w:t>
      </w:r>
      <w:r>
        <w:rPr>
          <w:rFonts w:eastAsiaTheme="minorEastAsia"/>
          <w:noProof/>
          <w:sz w:val="24"/>
          <w:szCs w:val="24"/>
          <w:lang w:val="en-US" w:eastAsia="ja-JP"/>
        </w:rPr>
        <w:tab/>
      </w:r>
      <w:r>
        <w:rPr>
          <w:noProof/>
        </w:rPr>
        <w:t>Toevoegen js-console Client</w:t>
      </w:r>
      <w:r>
        <w:rPr>
          <w:noProof/>
        </w:rPr>
        <w:tab/>
      </w:r>
      <w:r>
        <w:rPr>
          <w:noProof/>
        </w:rPr>
        <w:fldChar w:fldCharType="begin"/>
      </w:r>
      <w:r>
        <w:rPr>
          <w:noProof/>
        </w:rPr>
        <w:instrText xml:space="preserve"> PAGEREF _Toc316286004 \h </w:instrText>
      </w:r>
      <w:r>
        <w:rPr>
          <w:noProof/>
        </w:rPr>
      </w:r>
      <w:r>
        <w:rPr>
          <w:noProof/>
        </w:rPr>
        <w:fldChar w:fldCharType="separate"/>
      </w:r>
      <w:r>
        <w:rPr>
          <w:noProof/>
        </w:rPr>
        <w:t>12</w:t>
      </w:r>
      <w:r>
        <w:rPr>
          <w:noProof/>
        </w:rPr>
        <w:fldChar w:fldCharType="end"/>
      </w:r>
    </w:p>
    <w:p w14:paraId="4BB79EB8" w14:textId="77777777" w:rsidR="000F407B" w:rsidRDefault="000F407B">
      <w:pPr>
        <w:pStyle w:val="Inhopg3"/>
        <w:tabs>
          <w:tab w:val="left" w:pos="1075"/>
          <w:tab w:val="right" w:leader="dot" w:pos="9345"/>
        </w:tabs>
        <w:rPr>
          <w:rFonts w:eastAsiaTheme="minorEastAsia"/>
          <w:noProof/>
          <w:sz w:val="24"/>
          <w:szCs w:val="24"/>
          <w:lang w:val="en-US" w:eastAsia="ja-JP"/>
        </w:rPr>
      </w:pPr>
      <w:r>
        <w:rPr>
          <w:noProof/>
        </w:rPr>
        <w:t>2.2.4.</w:t>
      </w:r>
      <w:r>
        <w:rPr>
          <w:rFonts w:eastAsiaTheme="minorEastAsia"/>
          <w:noProof/>
          <w:sz w:val="24"/>
          <w:szCs w:val="24"/>
          <w:lang w:val="en-US" w:eastAsia="ja-JP"/>
        </w:rPr>
        <w:tab/>
      </w:r>
      <w:r>
        <w:rPr>
          <w:noProof/>
        </w:rPr>
        <w:t>Toevoegen Identity Provider</w:t>
      </w:r>
      <w:r>
        <w:rPr>
          <w:noProof/>
        </w:rPr>
        <w:tab/>
      </w:r>
      <w:r>
        <w:rPr>
          <w:noProof/>
        </w:rPr>
        <w:fldChar w:fldCharType="begin"/>
      </w:r>
      <w:r>
        <w:rPr>
          <w:noProof/>
        </w:rPr>
        <w:instrText xml:space="preserve"> PAGEREF _Toc316286005 \h </w:instrText>
      </w:r>
      <w:r>
        <w:rPr>
          <w:noProof/>
        </w:rPr>
      </w:r>
      <w:r>
        <w:rPr>
          <w:noProof/>
        </w:rPr>
        <w:fldChar w:fldCharType="separate"/>
      </w:r>
      <w:r>
        <w:rPr>
          <w:noProof/>
        </w:rPr>
        <w:t>12</w:t>
      </w:r>
      <w:r>
        <w:rPr>
          <w:noProof/>
        </w:rPr>
        <w:fldChar w:fldCharType="end"/>
      </w:r>
    </w:p>
    <w:p w14:paraId="5E50E4AA" w14:textId="77777777" w:rsidR="000F407B" w:rsidRDefault="000F407B">
      <w:pPr>
        <w:pStyle w:val="Inhopg3"/>
        <w:tabs>
          <w:tab w:val="left" w:pos="1075"/>
          <w:tab w:val="right" w:leader="dot" w:pos="9345"/>
        </w:tabs>
        <w:rPr>
          <w:rFonts w:eastAsiaTheme="minorEastAsia"/>
          <w:noProof/>
          <w:sz w:val="24"/>
          <w:szCs w:val="24"/>
          <w:lang w:val="en-US" w:eastAsia="ja-JP"/>
        </w:rPr>
      </w:pPr>
      <w:r>
        <w:rPr>
          <w:noProof/>
        </w:rPr>
        <w:t>2.2.5.</w:t>
      </w:r>
      <w:r>
        <w:rPr>
          <w:rFonts w:eastAsiaTheme="minorEastAsia"/>
          <w:noProof/>
          <w:sz w:val="24"/>
          <w:szCs w:val="24"/>
          <w:lang w:val="en-US" w:eastAsia="ja-JP"/>
        </w:rPr>
        <w:tab/>
      </w:r>
      <w:r>
        <w:rPr>
          <w:noProof/>
        </w:rPr>
        <w:t>Attribute Mapping</w:t>
      </w:r>
      <w:r>
        <w:rPr>
          <w:noProof/>
        </w:rPr>
        <w:tab/>
      </w:r>
      <w:r>
        <w:rPr>
          <w:noProof/>
        </w:rPr>
        <w:fldChar w:fldCharType="begin"/>
      </w:r>
      <w:r>
        <w:rPr>
          <w:noProof/>
        </w:rPr>
        <w:instrText xml:space="preserve"> PAGEREF _Toc316286006 \h </w:instrText>
      </w:r>
      <w:r>
        <w:rPr>
          <w:noProof/>
        </w:rPr>
      </w:r>
      <w:r>
        <w:rPr>
          <w:noProof/>
        </w:rPr>
        <w:fldChar w:fldCharType="separate"/>
      </w:r>
      <w:r>
        <w:rPr>
          <w:noProof/>
        </w:rPr>
        <w:t>12</w:t>
      </w:r>
      <w:r>
        <w:rPr>
          <w:noProof/>
        </w:rPr>
        <w:fldChar w:fldCharType="end"/>
      </w:r>
    </w:p>
    <w:p w14:paraId="60613635" w14:textId="77777777" w:rsidR="000F407B" w:rsidRDefault="000F407B">
      <w:pPr>
        <w:pStyle w:val="Inhopg2"/>
        <w:tabs>
          <w:tab w:val="left" w:pos="938"/>
          <w:tab w:val="right" w:leader="dot" w:pos="9345"/>
        </w:tabs>
        <w:rPr>
          <w:rFonts w:eastAsiaTheme="minorEastAsia"/>
          <w:noProof/>
          <w:sz w:val="24"/>
          <w:szCs w:val="24"/>
          <w:lang w:val="en-US" w:eastAsia="ja-JP"/>
        </w:rPr>
      </w:pPr>
      <w:r>
        <w:rPr>
          <w:noProof/>
        </w:rPr>
        <w:t>2.3.</w:t>
      </w:r>
      <w:r>
        <w:rPr>
          <w:rFonts w:eastAsiaTheme="minorEastAsia"/>
          <w:noProof/>
          <w:sz w:val="24"/>
          <w:szCs w:val="24"/>
          <w:lang w:val="en-US" w:eastAsia="ja-JP"/>
        </w:rPr>
        <w:tab/>
      </w:r>
      <w:r>
        <w:rPr>
          <w:noProof/>
        </w:rPr>
        <w:t>Configuratie JBoss Apiman</w:t>
      </w:r>
      <w:r>
        <w:rPr>
          <w:noProof/>
        </w:rPr>
        <w:tab/>
      </w:r>
      <w:r>
        <w:rPr>
          <w:noProof/>
        </w:rPr>
        <w:fldChar w:fldCharType="begin"/>
      </w:r>
      <w:r>
        <w:rPr>
          <w:noProof/>
        </w:rPr>
        <w:instrText xml:space="preserve"> PAGEREF _Toc316286007 \h </w:instrText>
      </w:r>
      <w:r>
        <w:rPr>
          <w:noProof/>
        </w:rPr>
      </w:r>
      <w:r>
        <w:rPr>
          <w:noProof/>
        </w:rPr>
        <w:fldChar w:fldCharType="separate"/>
      </w:r>
      <w:r>
        <w:rPr>
          <w:noProof/>
        </w:rPr>
        <w:t>17</w:t>
      </w:r>
      <w:r>
        <w:rPr>
          <w:noProof/>
        </w:rPr>
        <w:fldChar w:fldCharType="end"/>
      </w:r>
    </w:p>
    <w:p w14:paraId="0C69710A" w14:textId="77777777" w:rsidR="000F407B" w:rsidRDefault="000F407B">
      <w:pPr>
        <w:pStyle w:val="Inhopg3"/>
        <w:tabs>
          <w:tab w:val="left" w:pos="1075"/>
          <w:tab w:val="right" w:leader="dot" w:pos="9345"/>
        </w:tabs>
        <w:rPr>
          <w:rFonts w:eastAsiaTheme="minorEastAsia"/>
          <w:noProof/>
          <w:sz w:val="24"/>
          <w:szCs w:val="24"/>
          <w:lang w:val="en-US" w:eastAsia="ja-JP"/>
        </w:rPr>
      </w:pPr>
      <w:r>
        <w:rPr>
          <w:noProof/>
        </w:rPr>
        <w:t>2.3.1.</w:t>
      </w:r>
      <w:r>
        <w:rPr>
          <w:rFonts w:eastAsiaTheme="minorEastAsia"/>
          <w:noProof/>
          <w:sz w:val="24"/>
          <w:szCs w:val="24"/>
          <w:lang w:val="en-US" w:eastAsia="ja-JP"/>
        </w:rPr>
        <w:tab/>
      </w:r>
      <w:r>
        <w:rPr>
          <w:noProof/>
        </w:rPr>
        <w:t>Installatie extra plugins</w:t>
      </w:r>
      <w:r>
        <w:rPr>
          <w:noProof/>
        </w:rPr>
        <w:tab/>
      </w:r>
      <w:r>
        <w:rPr>
          <w:noProof/>
        </w:rPr>
        <w:fldChar w:fldCharType="begin"/>
      </w:r>
      <w:r>
        <w:rPr>
          <w:noProof/>
        </w:rPr>
        <w:instrText xml:space="preserve"> PAGEREF _Toc316286008 \h </w:instrText>
      </w:r>
      <w:r>
        <w:rPr>
          <w:noProof/>
        </w:rPr>
      </w:r>
      <w:r>
        <w:rPr>
          <w:noProof/>
        </w:rPr>
        <w:fldChar w:fldCharType="separate"/>
      </w:r>
      <w:r>
        <w:rPr>
          <w:noProof/>
        </w:rPr>
        <w:t>18</w:t>
      </w:r>
      <w:r>
        <w:rPr>
          <w:noProof/>
        </w:rPr>
        <w:fldChar w:fldCharType="end"/>
      </w:r>
    </w:p>
    <w:p w14:paraId="442241AF" w14:textId="77777777" w:rsidR="000F407B" w:rsidRDefault="000F407B">
      <w:pPr>
        <w:pStyle w:val="Inhopg3"/>
        <w:tabs>
          <w:tab w:val="left" w:pos="1075"/>
          <w:tab w:val="right" w:leader="dot" w:pos="9345"/>
        </w:tabs>
        <w:rPr>
          <w:rFonts w:eastAsiaTheme="minorEastAsia"/>
          <w:noProof/>
          <w:sz w:val="24"/>
          <w:szCs w:val="24"/>
          <w:lang w:val="en-US" w:eastAsia="ja-JP"/>
        </w:rPr>
      </w:pPr>
      <w:r>
        <w:rPr>
          <w:noProof/>
        </w:rPr>
        <w:t>2.3.2.</w:t>
      </w:r>
      <w:r>
        <w:rPr>
          <w:rFonts w:eastAsiaTheme="minorEastAsia"/>
          <w:noProof/>
          <w:sz w:val="24"/>
          <w:szCs w:val="24"/>
          <w:lang w:val="en-US" w:eastAsia="ja-JP"/>
        </w:rPr>
        <w:tab/>
      </w:r>
      <w:r>
        <w:rPr>
          <w:noProof/>
        </w:rPr>
        <w:t>Configureren Gateway Endpoint</w:t>
      </w:r>
      <w:r>
        <w:rPr>
          <w:noProof/>
        </w:rPr>
        <w:tab/>
      </w:r>
      <w:r>
        <w:rPr>
          <w:noProof/>
        </w:rPr>
        <w:fldChar w:fldCharType="begin"/>
      </w:r>
      <w:r>
        <w:rPr>
          <w:noProof/>
        </w:rPr>
        <w:instrText xml:space="preserve"> PAGEREF _Toc316286009 \h </w:instrText>
      </w:r>
      <w:r>
        <w:rPr>
          <w:noProof/>
        </w:rPr>
      </w:r>
      <w:r>
        <w:rPr>
          <w:noProof/>
        </w:rPr>
        <w:fldChar w:fldCharType="separate"/>
      </w:r>
      <w:r>
        <w:rPr>
          <w:noProof/>
        </w:rPr>
        <w:t>22</w:t>
      </w:r>
      <w:r>
        <w:rPr>
          <w:noProof/>
        </w:rPr>
        <w:fldChar w:fldCharType="end"/>
      </w:r>
    </w:p>
    <w:p w14:paraId="713EA120" w14:textId="77777777" w:rsidR="000F407B" w:rsidRDefault="000F407B">
      <w:pPr>
        <w:pStyle w:val="Inhopg3"/>
        <w:tabs>
          <w:tab w:val="left" w:pos="1075"/>
          <w:tab w:val="right" w:leader="dot" w:pos="9345"/>
        </w:tabs>
        <w:rPr>
          <w:rFonts w:eastAsiaTheme="minorEastAsia"/>
          <w:noProof/>
          <w:sz w:val="24"/>
          <w:szCs w:val="24"/>
          <w:lang w:val="en-US" w:eastAsia="ja-JP"/>
        </w:rPr>
      </w:pPr>
      <w:r>
        <w:rPr>
          <w:noProof/>
        </w:rPr>
        <w:t>2.3.3.</w:t>
      </w:r>
      <w:r>
        <w:rPr>
          <w:rFonts w:eastAsiaTheme="minorEastAsia"/>
          <w:noProof/>
          <w:sz w:val="24"/>
          <w:szCs w:val="24"/>
          <w:lang w:val="en-US" w:eastAsia="ja-JP"/>
        </w:rPr>
        <w:tab/>
      </w:r>
      <w:r>
        <w:rPr>
          <w:noProof/>
        </w:rPr>
        <w:t>Aanmaken nieuwe organisatie</w:t>
      </w:r>
      <w:r>
        <w:rPr>
          <w:noProof/>
        </w:rPr>
        <w:tab/>
      </w:r>
      <w:r>
        <w:rPr>
          <w:noProof/>
        </w:rPr>
        <w:fldChar w:fldCharType="begin"/>
      </w:r>
      <w:r>
        <w:rPr>
          <w:noProof/>
        </w:rPr>
        <w:instrText xml:space="preserve"> PAGEREF _Toc316286010 \h </w:instrText>
      </w:r>
      <w:r>
        <w:rPr>
          <w:noProof/>
        </w:rPr>
      </w:r>
      <w:r>
        <w:rPr>
          <w:noProof/>
        </w:rPr>
        <w:fldChar w:fldCharType="separate"/>
      </w:r>
      <w:r>
        <w:rPr>
          <w:noProof/>
        </w:rPr>
        <w:t>23</w:t>
      </w:r>
      <w:r>
        <w:rPr>
          <w:noProof/>
        </w:rPr>
        <w:fldChar w:fldCharType="end"/>
      </w:r>
    </w:p>
    <w:p w14:paraId="0AB83E91" w14:textId="77777777" w:rsidR="000F407B" w:rsidRDefault="000F407B">
      <w:pPr>
        <w:pStyle w:val="Inhopg3"/>
        <w:tabs>
          <w:tab w:val="left" w:pos="1075"/>
          <w:tab w:val="right" w:leader="dot" w:pos="9345"/>
        </w:tabs>
        <w:rPr>
          <w:rFonts w:eastAsiaTheme="minorEastAsia"/>
          <w:noProof/>
          <w:sz w:val="24"/>
          <w:szCs w:val="24"/>
          <w:lang w:val="en-US" w:eastAsia="ja-JP"/>
        </w:rPr>
      </w:pPr>
      <w:r>
        <w:rPr>
          <w:noProof/>
        </w:rPr>
        <w:t>2.3.4.</w:t>
      </w:r>
      <w:r>
        <w:rPr>
          <w:rFonts w:eastAsiaTheme="minorEastAsia"/>
          <w:noProof/>
          <w:sz w:val="24"/>
          <w:szCs w:val="24"/>
          <w:lang w:val="en-US" w:eastAsia="ja-JP"/>
        </w:rPr>
        <w:tab/>
      </w:r>
      <w:r>
        <w:rPr>
          <w:noProof/>
        </w:rPr>
        <w:t>Publiceren service</w:t>
      </w:r>
      <w:r>
        <w:rPr>
          <w:noProof/>
        </w:rPr>
        <w:tab/>
      </w:r>
      <w:r>
        <w:rPr>
          <w:noProof/>
        </w:rPr>
        <w:fldChar w:fldCharType="begin"/>
      </w:r>
      <w:r>
        <w:rPr>
          <w:noProof/>
        </w:rPr>
        <w:instrText xml:space="preserve"> PAGEREF _Toc316286011 \h </w:instrText>
      </w:r>
      <w:r>
        <w:rPr>
          <w:noProof/>
        </w:rPr>
      </w:r>
      <w:r>
        <w:rPr>
          <w:noProof/>
        </w:rPr>
        <w:fldChar w:fldCharType="separate"/>
      </w:r>
      <w:r>
        <w:rPr>
          <w:noProof/>
        </w:rPr>
        <w:t>34</w:t>
      </w:r>
      <w:r>
        <w:rPr>
          <w:noProof/>
        </w:rPr>
        <w:fldChar w:fldCharType="end"/>
      </w:r>
    </w:p>
    <w:p w14:paraId="1E092665" w14:textId="77777777" w:rsidR="00165E1E" w:rsidRPr="006A1951" w:rsidRDefault="00AB14EB" w:rsidP="00302069">
      <w:r w:rsidRPr="006A1951">
        <w:fldChar w:fldCharType="end"/>
      </w:r>
    </w:p>
    <w:p w14:paraId="6012C1D6" w14:textId="77777777" w:rsidR="00165E1E" w:rsidRPr="006A1951" w:rsidRDefault="00165E1E" w:rsidP="00302069"/>
    <w:p w14:paraId="4AA32414" w14:textId="77777777" w:rsidR="00165E1E" w:rsidRPr="006A1951" w:rsidRDefault="00165E1E" w:rsidP="00302069"/>
    <w:p w14:paraId="6FABFE56" w14:textId="77777777" w:rsidR="00165E1E" w:rsidRPr="006A1951" w:rsidRDefault="00165E1E">
      <w:pPr>
        <w:spacing w:after="200" w:line="276" w:lineRule="auto"/>
      </w:pPr>
      <w:r w:rsidRPr="006A1951">
        <w:br w:type="page"/>
      </w:r>
    </w:p>
    <w:p w14:paraId="344918BD" w14:textId="77777777" w:rsidR="00197C46" w:rsidRPr="006A1951" w:rsidRDefault="00197C46" w:rsidP="00197C46">
      <w:pPr>
        <w:pStyle w:val="Kop1"/>
        <w:rPr>
          <w:rFonts w:hint="eastAsia"/>
        </w:rPr>
      </w:pPr>
      <w:bookmarkStart w:id="1" w:name="_Toc316285987"/>
      <w:r w:rsidRPr="006A1951">
        <w:lastRenderedPageBreak/>
        <w:t>Installatie</w:t>
      </w:r>
      <w:bookmarkEnd w:id="1"/>
    </w:p>
    <w:p w14:paraId="7346C8EC" w14:textId="77777777" w:rsidR="00197C46" w:rsidRPr="006A1951" w:rsidRDefault="00197C46" w:rsidP="00197C46">
      <w:pPr>
        <w:pStyle w:val="normal"/>
        <w:rPr>
          <w:lang w:val="nl-NL"/>
        </w:rPr>
      </w:pPr>
      <w:r w:rsidRPr="006A1951">
        <w:rPr>
          <w:lang w:val="nl-NL"/>
        </w:rPr>
        <w:t>Dit document is een handleiding voor de installatie van een demo omgeving voor de Open Onderwijs API . Deze omgeving demonstreert de werking van API management in combinatie met authenticatie op basis van SURFconext.</w:t>
      </w:r>
    </w:p>
    <w:p w14:paraId="7D9703C3" w14:textId="77777777" w:rsidR="00197C46" w:rsidRPr="006A1951" w:rsidRDefault="00197C46" w:rsidP="00197C46">
      <w:pPr>
        <w:pStyle w:val="normal"/>
        <w:rPr>
          <w:lang w:val="nl-NL"/>
        </w:rPr>
      </w:pPr>
      <w:r w:rsidRPr="006A1951">
        <w:rPr>
          <w:lang w:val="nl-NL"/>
        </w:rPr>
        <w:t>De demo omgeving is gebaseerd op de producten:</w:t>
      </w:r>
    </w:p>
    <w:p w14:paraId="25783DC3" w14:textId="77777777" w:rsidR="00197C46" w:rsidRPr="006A1951" w:rsidRDefault="00197C46" w:rsidP="00197C46">
      <w:pPr>
        <w:pStyle w:val="normal"/>
        <w:numPr>
          <w:ilvl w:val="0"/>
          <w:numId w:val="8"/>
        </w:numPr>
        <w:ind w:hanging="360"/>
        <w:contextualSpacing/>
        <w:rPr>
          <w:lang w:val="nl-NL"/>
        </w:rPr>
      </w:pPr>
      <w:r w:rsidRPr="006A1951">
        <w:rPr>
          <w:lang w:val="nl-NL"/>
        </w:rPr>
        <w:t>JBoss Apiman v1.1.9.Final als API manager</w:t>
      </w:r>
    </w:p>
    <w:p w14:paraId="10E6274D" w14:textId="77777777" w:rsidR="00197C46" w:rsidRPr="006A1951" w:rsidRDefault="00197C46" w:rsidP="00197C46">
      <w:pPr>
        <w:pStyle w:val="normal"/>
        <w:numPr>
          <w:ilvl w:val="0"/>
          <w:numId w:val="8"/>
        </w:numPr>
        <w:ind w:hanging="360"/>
        <w:contextualSpacing/>
        <w:rPr>
          <w:lang w:val="nl-NL"/>
        </w:rPr>
      </w:pPr>
      <w:r w:rsidRPr="006A1951">
        <w:rPr>
          <w:lang w:val="nl-NL"/>
        </w:rPr>
        <w:t>JBoss Keycloak v1.2.0 als Identity Broker</w:t>
      </w:r>
    </w:p>
    <w:p w14:paraId="687E770F" w14:textId="77777777" w:rsidR="00197C46" w:rsidRPr="006A1951" w:rsidRDefault="00197C46" w:rsidP="00197C46">
      <w:pPr>
        <w:pStyle w:val="normal"/>
        <w:numPr>
          <w:ilvl w:val="0"/>
          <w:numId w:val="8"/>
        </w:numPr>
        <w:ind w:hanging="360"/>
        <w:contextualSpacing/>
        <w:rPr>
          <w:lang w:val="nl-NL"/>
        </w:rPr>
      </w:pPr>
      <w:r w:rsidRPr="006A1951">
        <w:rPr>
          <w:lang w:val="nl-NL"/>
        </w:rPr>
        <w:t>JBoss Wildfly v8.2 als Applicatie Server</w:t>
      </w:r>
    </w:p>
    <w:p w14:paraId="56AA5C3B" w14:textId="77777777" w:rsidR="00197C46" w:rsidRPr="006A1951" w:rsidRDefault="00197C46" w:rsidP="00197C46">
      <w:pPr>
        <w:pStyle w:val="normal"/>
        <w:contextualSpacing/>
        <w:rPr>
          <w:lang w:val="nl-NL"/>
        </w:rPr>
      </w:pPr>
    </w:p>
    <w:p w14:paraId="60A11ED8" w14:textId="77777777" w:rsidR="00197C46" w:rsidRPr="006A1951" w:rsidRDefault="00197C46" w:rsidP="00197C46">
      <w:pPr>
        <w:pStyle w:val="Kop2"/>
        <w:rPr>
          <w:rFonts w:hint="eastAsia"/>
        </w:rPr>
      </w:pPr>
      <w:bookmarkStart w:id="2" w:name="h.1fob9te" w:colFirst="0" w:colLast="0"/>
      <w:bookmarkStart w:id="3" w:name="_Toc316285988"/>
      <w:bookmarkEnd w:id="2"/>
      <w:r w:rsidRPr="006A1951">
        <w:t>Installatie mogelijkheden</w:t>
      </w:r>
      <w:bookmarkEnd w:id="3"/>
    </w:p>
    <w:p w14:paraId="20293563" w14:textId="77777777" w:rsidR="00197C46" w:rsidRPr="006A1951" w:rsidRDefault="00197C46" w:rsidP="00197C46">
      <w:pPr>
        <w:pStyle w:val="normal"/>
        <w:rPr>
          <w:lang w:val="nl-NL"/>
        </w:rPr>
      </w:pPr>
      <w:r w:rsidRPr="006A1951">
        <w:rPr>
          <w:lang w:val="nl-NL"/>
        </w:rPr>
        <w:t>Voor het opzetten van de demo omgeving zijn een aantal mogelijkheden:</w:t>
      </w:r>
    </w:p>
    <w:p w14:paraId="67F1E689" w14:textId="1B0D2FD0" w:rsidR="00197C46" w:rsidRPr="006A1951" w:rsidRDefault="00197C46" w:rsidP="00197C46">
      <w:pPr>
        <w:pStyle w:val="normal"/>
        <w:numPr>
          <w:ilvl w:val="0"/>
          <w:numId w:val="17"/>
        </w:numPr>
        <w:ind w:hanging="360"/>
        <w:contextualSpacing/>
        <w:rPr>
          <w:lang w:val="nl-NL"/>
        </w:rPr>
      </w:pPr>
      <w:r w:rsidRPr="006A1951">
        <w:rPr>
          <w:lang w:val="nl-NL"/>
        </w:rPr>
        <w:t xml:space="preserve">OOAPI Docker Image: Een docker image met een volledig </w:t>
      </w:r>
      <w:r w:rsidR="006A1951" w:rsidRPr="006A1951">
        <w:rPr>
          <w:lang w:val="nl-NL"/>
        </w:rPr>
        <w:t>geïnstalleerde</w:t>
      </w:r>
      <w:r w:rsidRPr="006A1951">
        <w:rPr>
          <w:lang w:val="nl-NL"/>
        </w:rPr>
        <w:t xml:space="preserve"> en geconfigureerde omgeving welke verder geen handmatige configuratie handelingen vereist.</w:t>
      </w:r>
    </w:p>
    <w:p w14:paraId="4626123A" w14:textId="77777777" w:rsidR="00197C46" w:rsidRPr="006A1951" w:rsidRDefault="00197C46" w:rsidP="00197C46">
      <w:pPr>
        <w:pStyle w:val="normal"/>
        <w:numPr>
          <w:ilvl w:val="0"/>
          <w:numId w:val="17"/>
        </w:numPr>
        <w:ind w:hanging="360"/>
        <w:contextualSpacing/>
        <w:rPr>
          <w:lang w:val="nl-NL"/>
        </w:rPr>
      </w:pPr>
      <w:r w:rsidRPr="006A1951">
        <w:rPr>
          <w:lang w:val="nl-NL"/>
        </w:rPr>
        <w:t>JBoss Apiman overlay voor JBoss Wildfly: Een kale installatie direct op een VM welke nog handmatige installatie en configuratie handelingen vereist. De  benodigde handelingen staan beschreven in dit document.</w:t>
      </w:r>
    </w:p>
    <w:p w14:paraId="3D960998" w14:textId="77777777" w:rsidR="00197C46" w:rsidRPr="006A1951" w:rsidRDefault="00197C46" w:rsidP="00197C46">
      <w:pPr>
        <w:pStyle w:val="normal"/>
        <w:contextualSpacing/>
        <w:rPr>
          <w:lang w:val="nl-NL"/>
        </w:rPr>
      </w:pPr>
    </w:p>
    <w:p w14:paraId="3FFAF3D8" w14:textId="77777777" w:rsidR="00197C46" w:rsidRPr="006A1951" w:rsidRDefault="00197C46" w:rsidP="00197C46">
      <w:pPr>
        <w:pStyle w:val="Kop2"/>
        <w:rPr>
          <w:rFonts w:hint="eastAsia"/>
        </w:rPr>
      </w:pPr>
      <w:bookmarkStart w:id="4" w:name="h.3znysh7" w:colFirst="0" w:colLast="0"/>
      <w:bookmarkStart w:id="5" w:name="_Toc316285989"/>
      <w:bookmarkEnd w:id="4"/>
      <w:r w:rsidRPr="006A1951">
        <w:t>OOAPI Docker Image</w:t>
      </w:r>
      <w:bookmarkEnd w:id="5"/>
    </w:p>
    <w:p w14:paraId="19698754" w14:textId="4A09CBB3" w:rsidR="00197C46" w:rsidRPr="006A1951" w:rsidRDefault="00197C46" w:rsidP="00197C46">
      <w:pPr>
        <w:pStyle w:val="normal"/>
        <w:rPr>
          <w:lang w:val="nl-NL"/>
        </w:rPr>
      </w:pPr>
      <w:r w:rsidRPr="006A1951">
        <w:rPr>
          <w:lang w:val="nl-NL"/>
        </w:rPr>
        <w:t xml:space="preserve">Voor een uitgebreide toelichting op wat Docker is en hoe dit werkt zie </w:t>
      </w:r>
      <w:hyperlink r:id="rId11">
        <w:r w:rsidRPr="006A1951">
          <w:rPr>
            <w:color w:val="1155CC"/>
            <w:u w:val="single"/>
            <w:lang w:val="nl-NL"/>
          </w:rPr>
          <w:t>Docker</w:t>
        </w:r>
      </w:hyperlink>
      <w:r w:rsidR="006A1951" w:rsidRPr="006A1951">
        <w:rPr>
          <w:lang w:val="nl-NL"/>
        </w:rPr>
        <w:t>. Voor de</w:t>
      </w:r>
      <w:r w:rsidRPr="006A1951">
        <w:rPr>
          <w:lang w:val="nl-NL"/>
        </w:rPr>
        <w:t xml:space="preserve"> Proof of Concept stelt </w:t>
      </w:r>
      <w:hyperlink r:id="rId12">
        <w:r w:rsidRPr="006A1951">
          <w:rPr>
            <w:color w:val="1155CC"/>
            <w:u w:val="single"/>
            <w:lang w:val="nl-NL"/>
          </w:rPr>
          <w:t>Docker</w:t>
        </w:r>
      </w:hyperlink>
      <w:r w:rsidR="006A1951">
        <w:rPr>
          <w:lang w:val="nl-NL"/>
        </w:rPr>
        <w:t xml:space="preserve"> ons in </w:t>
      </w:r>
      <w:r w:rsidRPr="006A1951">
        <w:rPr>
          <w:lang w:val="nl-NL"/>
        </w:rPr>
        <w:t xml:space="preserve">staat om een volledig </w:t>
      </w:r>
      <w:r w:rsidR="006A1951" w:rsidRPr="006A1951">
        <w:rPr>
          <w:lang w:val="nl-NL"/>
        </w:rPr>
        <w:t>geïnstalleerde</w:t>
      </w:r>
      <w:r w:rsidRPr="006A1951">
        <w:rPr>
          <w:lang w:val="nl-NL"/>
        </w:rPr>
        <w:t xml:space="preserve"> en geconfigureerde omgeving op te leveren welke in elke omgeving moet kunnen draaien.</w:t>
      </w:r>
    </w:p>
    <w:p w14:paraId="00795D8A" w14:textId="77777777" w:rsidR="00197C46" w:rsidRPr="006A1951" w:rsidRDefault="00197C46" w:rsidP="00197C46">
      <w:pPr>
        <w:pStyle w:val="normal"/>
        <w:rPr>
          <w:lang w:val="nl-NL"/>
        </w:rPr>
      </w:pPr>
    </w:p>
    <w:p w14:paraId="27E35490" w14:textId="77777777" w:rsidR="00D2056D" w:rsidRPr="006A1951" w:rsidRDefault="00D2056D" w:rsidP="00D2056D">
      <w:pPr>
        <w:pStyle w:val="normal"/>
        <w:rPr>
          <w:lang w:val="nl-NL"/>
        </w:rPr>
      </w:pPr>
      <w:r w:rsidRPr="006A1951">
        <w:rPr>
          <w:lang w:val="nl-NL"/>
        </w:rPr>
        <w:t>De OOAPI Docker image is beschikbaar op:</w:t>
      </w:r>
    </w:p>
    <w:p w14:paraId="52D8376E" w14:textId="5FDD4F2D" w:rsidR="00E07A41" w:rsidRPr="006A1951" w:rsidRDefault="006A1951" w:rsidP="00197C46">
      <w:pPr>
        <w:pStyle w:val="normal"/>
        <w:rPr>
          <w:lang w:val="nl-NL"/>
        </w:rPr>
      </w:pPr>
      <w:hyperlink r:id="rId13" w:history="1">
        <w:r w:rsidR="00D2056D" w:rsidRPr="006A1951">
          <w:rPr>
            <w:rStyle w:val="Hyperlink"/>
            <w:lang w:val="nl-NL"/>
          </w:rPr>
          <w:t>https://github.com/OpenOnderwijsAPI/POC-Docker-Image</w:t>
        </w:r>
      </w:hyperlink>
    </w:p>
    <w:p w14:paraId="549155FE" w14:textId="77777777" w:rsidR="00D2056D" w:rsidRPr="006A1951" w:rsidRDefault="00D2056D" w:rsidP="00197C46">
      <w:pPr>
        <w:pStyle w:val="normal"/>
        <w:rPr>
          <w:lang w:val="nl-NL"/>
        </w:rPr>
      </w:pPr>
    </w:p>
    <w:p w14:paraId="1057EC3C" w14:textId="2F4A02D4" w:rsidR="00D2056D" w:rsidRPr="006A1951" w:rsidRDefault="00D2056D" w:rsidP="00197C46">
      <w:pPr>
        <w:pStyle w:val="normal"/>
        <w:rPr>
          <w:lang w:val="nl-NL"/>
        </w:rPr>
      </w:pPr>
      <w:r w:rsidRPr="006A1951">
        <w:rPr>
          <w:lang w:val="nl-NL"/>
        </w:rPr>
        <w:t xml:space="preserve">De versie op Github die overeenkomt met deze installatie handleiding is beschikbaar onder de tag </w:t>
      </w:r>
      <w:r w:rsidRPr="006A1951">
        <w:rPr>
          <w:b/>
          <w:lang w:val="nl-NL"/>
        </w:rPr>
        <w:t>demo_1.1.9.Final</w:t>
      </w:r>
      <w:r w:rsidR="006A1951">
        <w:rPr>
          <w:lang w:val="nl-NL"/>
        </w:rPr>
        <w:t>. Direct te bereiken op:</w:t>
      </w:r>
    </w:p>
    <w:p w14:paraId="3301459C" w14:textId="54BEA483" w:rsidR="00E07A41" w:rsidRPr="006A1951" w:rsidRDefault="006A1951" w:rsidP="00197C46">
      <w:pPr>
        <w:pStyle w:val="normal"/>
        <w:rPr>
          <w:lang w:val="nl-NL"/>
        </w:rPr>
      </w:pPr>
      <w:hyperlink r:id="rId14" w:history="1">
        <w:r w:rsidR="00D2056D" w:rsidRPr="006A1951">
          <w:rPr>
            <w:rStyle w:val="Hyperlink"/>
            <w:lang w:val="nl-NL"/>
          </w:rPr>
          <w:t>https://github.com/OpenOnderwijsAPI/POC-Docker-Image/tree/demo_1.1.9.Final</w:t>
        </w:r>
      </w:hyperlink>
    </w:p>
    <w:p w14:paraId="6B8A8546" w14:textId="77777777" w:rsidR="00D2056D" w:rsidRPr="006A1951" w:rsidRDefault="00D2056D" w:rsidP="00197C46">
      <w:pPr>
        <w:pStyle w:val="normal"/>
        <w:rPr>
          <w:lang w:val="nl-NL"/>
        </w:rPr>
      </w:pPr>
    </w:p>
    <w:p w14:paraId="2E575900" w14:textId="233CEC54" w:rsidR="00D2056D" w:rsidRPr="006A1951" w:rsidRDefault="00D2056D" w:rsidP="00D2056D">
      <w:pPr>
        <w:pStyle w:val="normal"/>
        <w:rPr>
          <w:lang w:val="nl-NL"/>
        </w:rPr>
      </w:pPr>
      <w:r w:rsidRPr="006A1951">
        <w:rPr>
          <w:lang w:val="nl-NL"/>
        </w:rPr>
        <w:t xml:space="preserve">De OOAPI Docker image van deze versie is nog niet beschikbaar als image in </w:t>
      </w:r>
      <w:hyperlink r:id="rId15">
        <w:r w:rsidRPr="006A1951">
          <w:rPr>
            <w:color w:val="1155CC"/>
            <w:u w:val="single"/>
            <w:lang w:val="nl-NL"/>
          </w:rPr>
          <w:t>Docker Hub</w:t>
        </w:r>
      </w:hyperlink>
      <w:r w:rsidRPr="006A1951">
        <w:rPr>
          <w:lang w:val="nl-NL"/>
        </w:rPr>
        <w:t xml:space="preserve"> omdat de Docker build nog niet volledig omgeving onafhankelijk is. De volgende zaken moeten handmatig gezet worden tijdens de build:</w:t>
      </w:r>
    </w:p>
    <w:p w14:paraId="67FE2758" w14:textId="1C3E895B" w:rsidR="00D2056D" w:rsidRPr="006A1951" w:rsidRDefault="00D2056D" w:rsidP="00D2056D">
      <w:pPr>
        <w:pStyle w:val="normal"/>
        <w:numPr>
          <w:ilvl w:val="0"/>
          <w:numId w:val="13"/>
        </w:numPr>
        <w:ind w:hanging="360"/>
        <w:contextualSpacing/>
        <w:rPr>
          <w:lang w:val="nl-NL"/>
        </w:rPr>
      </w:pPr>
      <w:r w:rsidRPr="006A1951">
        <w:rPr>
          <w:lang w:val="nl-NL"/>
        </w:rPr>
        <w:t xml:space="preserve">URL van de omgeving waarop de demo </w:t>
      </w:r>
      <w:r w:rsidR="005A5A49" w:rsidRPr="006A1951">
        <w:rPr>
          <w:lang w:val="nl-NL"/>
        </w:rPr>
        <w:t>geïnstalleerd</w:t>
      </w:r>
      <w:r w:rsidRPr="006A1951">
        <w:rPr>
          <w:lang w:val="nl-NL"/>
        </w:rPr>
        <w:t xml:space="preserve"> wordt;</w:t>
      </w:r>
    </w:p>
    <w:p w14:paraId="1C384CB6" w14:textId="77777777" w:rsidR="00D2056D" w:rsidRPr="006A1951" w:rsidRDefault="00D2056D" w:rsidP="00D2056D">
      <w:pPr>
        <w:pStyle w:val="normal"/>
        <w:numPr>
          <w:ilvl w:val="0"/>
          <w:numId w:val="13"/>
        </w:numPr>
        <w:ind w:hanging="360"/>
        <w:contextualSpacing/>
        <w:rPr>
          <w:lang w:val="nl-NL"/>
        </w:rPr>
      </w:pPr>
      <w:r w:rsidRPr="006A1951">
        <w:rPr>
          <w:lang w:val="nl-NL"/>
        </w:rPr>
        <w:t>Admin wachtwoord;</w:t>
      </w:r>
    </w:p>
    <w:p w14:paraId="38AC9858" w14:textId="77777777" w:rsidR="00197C46" w:rsidRPr="006A1951" w:rsidRDefault="00197C46" w:rsidP="00197C46">
      <w:pPr>
        <w:pStyle w:val="normal"/>
        <w:rPr>
          <w:lang w:val="nl-NL"/>
        </w:rPr>
      </w:pPr>
    </w:p>
    <w:p w14:paraId="505D40C2" w14:textId="6C282344" w:rsidR="00197C46" w:rsidRPr="006A1951" w:rsidRDefault="00197C46" w:rsidP="00197C46">
      <w:pPr>
        <w:pStyle w:val="normal"/>
        <w:rPr>
          <w:lang w:val="nl-NL"/>
        </w:rPr>
      </w:pPr>
      <w:r w:rsidRPr="006A1951">
        <w:rPr>
          <w:lang w:val="nl-NL"/>
        </w:rPr>
        <w:t>Zie de documentatie bij het project voor instructies voor het</w:t>
      </w:r>
      <w:r w:rsidR="005A5A49">
        <w:rPr>
          <w:lang w:val="nl-NL"/>
        </w:rPr>
        <w:t xml:space="preserve"> bouwen van het Docker image en</w:t>
      </w:r>
      <w:r w:rsidRPr="006A1951">
        <w:rPr>
          <w:lang w:val="nl-NL"/>
        </w:rPr>
        <w:t xml:space="preserve"> het opstarten van de Docker container.</w:t>
      </w:r>
    </w:p>
    <w:p w14:paraId="653A40EE" w14:textId="77777777" w:rsidR="00197C46" w:rsidRPr="006A1951" w:rsidRDefault="00197C46" w:rsidP="00197C46">
      <w:pPr>
        <w:pStyle w:val="normal"/>
        <w:rPr>
          <w:lang w:val="nl-NL"/>
        </w:rPr>
      </w:pPr>
    </w:p>
    <w:p w14:paraId="06D9D9CF" w14:textId="77777777" w:rsidR="00197C46" w:rsidRPr="006A1951" w:rsidRDefault="00197C46" w:rsidP="00197C46">
      <w:pPr>
        <w:pStyle w:val="Kop2"/>
        <w:rPr>
          <w:rFonts w:hint="eastAsia"/>
        </w:rPr>
      </w:pPr>
      <w:bookmarkStart w:id="6" w:name="h.2et92p0" w:colFirst="0" w:colLast="0"/>
      <w:bookmarkStart w:id="7" w:name="_Toc316285990"/>
      <w:bookmarkEnd w:id="6"/>
      <w:r w:rsidRPr="006A1951">
        <w:t>JBoss Apiman overlay voor JBoss Wildfly</w:t>
      </w:r>
      <w:bookmarkEnd w:id="7"/>
    </w:p>
    <w:p w14:paraId="6E858A87" w14:textId="00EB6F2E" w:rsidR="00197C46" w:rsidRPr="006A1951" w:rsidRDefault="00197C46" w:rsidP="00197C46">
      <w:pPr>
        <w:pStyle w:val="normal"/>
        <w:rPr>
          <w:lang w:val="nl-NL"/>
        </w:rPr>
      </w:pPr>
      <w:r w:rsidRPr="006A1951">
        <w:rPr>
          <w:lang w:val="nl-NL"/>
        </w:rPr>
        <w:t xml:space="preserve">JBoss Apiman is beschikbaar als overlay voor JBoss Wildfly.  Een overlay is een ZIP bestand dat uitgepakt wordt over een JBoss Wildfly directory structuur. </w:t>
      </w:r>
      <w:r w:rsidRPr="006A1951">
        <w:rPr>
          <w:i/>
          <w:lang w:val="nl-NL"/>
        </w:rPr>
        <w:t xml:space="preserve">Het is belangrijk dat dit wordt </w:t>
      </w:r>
      <w:r w:rsidR="005A5A49" w:rsidRPr="006A1951">
        <w:rPr>
          <w:i/>
          <w:lang w:val="nl-NL"/>
        </w:rPr>
        <w:t>geïnitieerd</w:t>
      </w:r>
      <w:r w:rsidRPr="006A1951">
        <w:rPr>
          <w:i/>
          <w:lang w:val="nl-NL"/>
        </w:rPr>
        <w:t xml:space="preserve"> vanuit de juiste directory met de juiste ZIP configuratie opties!</w:t>
      </w:r>
    </w:p>
    <w:p w14:paraId="14203CF4" w14:textId="77777777" w:rsidR="00197C46" w:rsidRPr="006A1951" w:rsidRDefault="00197C46" w:rsidP="00197C46">
      <w:pPr>
        <w:pStyle w:val="normal"/>
        <w:rPr>
          <w:lang w:val="nl-NL"/>
        </w:rPr>
      </w:pPr>
    </w:p>
    <w:p w14:paraId="33CF234D" w14:textId="34D45F02" w:rsidR="00197C46" w:rsidRPr="006A1951" w:rsidRDefault="00197C46" w:rsidP="00197C46">
      <w:pPr>
        <w:pStyle w:val="normal"/>
        <w:rPr>
          <w:lang w:val="nl-NL"/>
        </w:rPr>
      </w:pPr>
      <w:r w:rsidRPr="006A1951">
        <w:rPr>
          <w:lang w:val="nl-NL"/>
        </w:rPr>
        <w:t xml:space="preserve">De installatie instructies zijn gebaseerd op de </w:t>
      </w:r>
      <w:hyperlink r:id="rId16">
        <w:r w:rsidRPr="006A1951">
          <w:rPr>
            <w:color w:val="1155CC"/>
            <w:u w:val="single"/>
            <w:lang w:val="nl-NL"/>
          </w:rPr>
          <w:t>Apiman Getting Started</w:t>
        </w:r>
      </w:hyperlink>
      <w:r w:rsidR="005A5A49">
        <w:rPr>
          <w:lang w:val="nl-NL"/>
        </w:rPr>
        <w:t xml:space="preserve"> ten tijde van v1.1.9.Final.</w:t>
      </w:r>
      <w:r w:rsidRPr="006A1951">
        <w:rPr>
          <w:lang w:val="nl-NL"/>
        </w:rPr>
        <w:t xml:space="preserve"> De installatie instructies gaan uit van een Linux/Unix omgeving, maar installatie op Windows is ook mogelijk. Het betreffen immers ZIP bestanden die uitgepakt moeten worden waarna het opstarten van de applicatie uitgevoerd wordt met respectievelijk *.sh of *.bat bestanden.</w:t>
      </w:r>
    </w:p>
    <w:p w14:paraId="2C89FF77" w14:textId="77777777" w:rsidR="00197C46" w:rsidRPr="006A1951" w:rsidRDefault="00197C46" w:rsidP="00197C46">
      <w:pPr>
        <w:pStyle w:val="normal"/>
        <w:rPr>
          <w:lang w:val="nl-NL"/>
        </w:rPr>
      </w:pPr>
    </w:p>
    <w:p w14:paraId="451A3E70" w14:textId="77777777" w:rsidR="00197C46" w:rsidRPr="006A1951" w:rsidRDefault="00197C46" w:rsidP="00197C46">
      <w:pPr>
        <w:pStyle w:val="Kop3"/>
        <w:rPr>
          <w:rFonts w:hint="eastAsia"/>
        </w:rPr>
      </w:pPr>
      <w:bookmarkStart w:id="8" w:name="h.tyjcwt" w:colFirst="0" w:colLast="0"/>
      <w:bookmarkStart w:id="9" w:name="_Toc316285991"/>
      <w:bookmarkEnd w:id="8"/>
      <w:r w:rsidRPr="006A1951">
        <w:t>Installatie JBoss Wildfly</w:t>
      </w:r>
      <w:bookmarkEnd w:id="9"/>
    </w:p>
    <w:p w14:paraId="1ADA3019" w14:textId="77777777" w:rsidR="00197C46" w:rsidRPr="006A1951" w:rsidRDefault="00197C46" w:rsidP="00197C46">
      <w:pPr>
        <w:pStyle w:val="normal"/>
        <w:rPr>
          <w:lang w:val="nl-NL"/>
        </w:rPr>
      </w:pPr>
      <w:r w:rsidRPr="006A1951">
        <w:rPr>
          <w:lang w:val="nl-NL"/>
        </w:rPr>
        <w:t>Installatie van JBoss Wildfly in de directory apiman-1.1.9.Final in de home directory.</w:t>
      </w:r>
    </w:p>
    <w:p w14:paraId="3F73E7A7" w14:textId="77777777" w:rsidR="00197C46" w:rsidRPr="006A1951" w:rsidRDefault="00197C46" w:rsidP="00197C46">
      <w:pPr>
        <w:pStyle w:val="normal"/>
        <w:rPr>
          <w:lang w:val="nl-NL"/>
        </w:rPr>
      </w:pPr>
    </w:p>
    <w:p w14:paraId="5C8AD0D3" w14:textId="77777777" w:rsidR="00197C46" w:rsidRPr="006A1951" w:rsidRDefault="00197C46" w:rsidP="00197C46">
      <w:pPr>
        <w:pStyle w:val="normal"/>
        <w:numPr>
          <w:ilvl w:val="0"/>
          <w:numId w:val="16"/>
        </w:numPr>
        <w:ind w:hanging="360"/>
        <w:contextualSpacing/>
        <w:rPr>
          <w:lang w:val="nl-NL"/>
        </w:rPr>
      </w:pPr>
      <w:r w:rsidRPr="006A1951">
        <w:rPr>
          <w:lang w:val="nl-NL"/>
        </w:rPr>
        <w:t>mkdir ~/apiman-1.1.9.Final</w:t>
      </w:r>
    </w:p>
    <w:p w14:paraId="547A22B7" w14:textId="77777777" w:rsidR="00197C46" w:rsidRPr="006A1951" w:rsidRDefault="00197C46" w:rsidP="00197C46">
      <w:pPr>
        <w:pStyle w:val="normal"/>
        <w:numPr>
          <w:ilvl w:val="0"/>
          <w:numId w:val="16"/>
        </w:numPr>
        <w:ind w:hanging="360"/>
        <w:contextualSpacing/>
        <w:rPr>
          <w:lang w:val="nl-NL"/>
        </w:rPr>
      </w:pPr>
      <w:r w:rsidRPr="006A1951">
        <w:rPr>
          <w:lang w:val="nl-NL"/>
        </w:rPr>
        <w:t>cd ~/apiman-1.1.9.Final</w:t>
      </w:r>
    </w:p>
    <w:p w14:paraId="6C92AE2E" w14:textId="77777777" w:rsidR="00197C46" w:rsidRPr="006A1951" w:rsidRDefault="00197C46" w:rsidP="00197C46">
      <w:pPr>
        <w:pStyle w:val="normal"/>
        <w:numPr>
          <w:ilvl w:val="0"/>
          <w:numId w:val="16"/>
        </w:numPr>
        <w:ind w:hanging="360"/>
        <w:contextualSpacing/>
        <w:rPr>
          <w:lang w:val="nl-NL"/>
        </w:rPr>
      </w:pPr>
      <w:r w:rsidRPr="006A1951">
        <w:rPr>
          <w:lang w:val="nl-NL"/>
        </w:rPr>
        <w:t xml:space="preserve">curl </w:t>
      </w:r>
      <w:hyperlink r:id="rId17">
        <w:r w:rsidRPr="006A1951">
          <w:rPr>
            <w:color w:val="1155CC"/>
            <w:u w:val="single"/>
            <w:lang w:val="nl-NL"/>
          </w:rPr>
          <w:t>http://downloads.jboss.org/wildfly/8.2.0.Final/wildfly-8.2.0.Final.zip -o wildfly-8.2.0.Final.zip</w:t>
        </w:r>
      </w:hyperlink>
    </w:p>
    <w:p w14:paraId="52310389" w14:textId="77777777" w:rsidR="00197C46" w:rsidRPr="006A1951" w:rsidRDefault="00197C46" w:rsidP="00197C46">
      <w:pPr>
        <w:pStyle w:val="normal"/>
        <w:numPr>
          <w:ilvl w:val="0"/>
          <w:numId w:val="16"/>
        </w:numPr>
        <w:ind w:hanging="360"/>
        <w:contextualSpacing/>
        <w:rPr>
          <w:lang w:val="nl-NL"/>
        </w:rPr>
      </w:pPr>
      <w:r w:rsidRPr="006A1951">
        <w:rPr>
          <w:lang w:val="nl-NL"/>
        </w:rPr>
        <w:t>unzip wildfly-8.2.0.Final.zip</w:t>
      </w:r>
    </w:p>
    <w:p w14:paraId="3D617D1B" w14:textId="77777777" w:rsidR="00197C46" w:rsidRPr="006A1951" w:rsidRDefault="00197C46" w:rsidP="00A86F7C">
      <w:pPr>
        <w:pStyle w:val="normal"/>
        <w:contextualSpacing/>
        <w:rPr>
          <w:lang w:val="nl-NL"/>
        </w:rPr>
      </w:pPr>
    </w:p>
    <w:p w14:paraId="60094295" w14:textId="77777777" w:rsidR="00197C46" w:rsidRPr="006A1951" w:rsidRDefault="00197C46" w:rsidP="00197C46">
      <w:pPr>
        <w:pStyle w:val="Kop3"/>
        <w:rPr>
          <w:rFonts w:hint="eastAsia"/>
        </w:rPr>
      </w:pPr>
      <w:bookmarkStart w:id="10" w:name="h.3dy6vkm" w:colFirst="0" w:colLast="0"/>
      <w:bookmarkStart w:id="11" w:name="_Toc316285992"/>
      <w:bookmarkEnd w:id="10"/>
      <w:r w:rsidRPr="006A1951">
        <w:t>Installatie JBoss Apiman</w:t>
      </w:r>
      <w:bookmarkEnd w:id="11"/>
    </w:p>
    <w:p w14:paraId="5E4C3CCC" w14:textId="77777777" w:rsidR="00197C46" w:rsidRPr="006A1951" w:rsidRDefault="00197C46" w:rsidP="00197C46">
      <w:pPr>
        <w:pStyle w:val="normal"/>
        <w:numPr>
          <w:ilvl w:val="0"/>
          <w:numId w:val="16"/>
        </w:numPr>
        <w:ind w:hanging="360"/>
        <w:contextualSpacing/>
        <w:rPr>
          <w:lang w:val="nl-NL"/>
        </w:rPr>
      </w:pPr>
      <w:r w:rsidRPr="006A1951">
        <w:rPr>
          <w:lang w:val="nl-NL"/>
        </w:rPr>
        <w:t xml:space="preserve">curl </w:t>
      </w:r>
      <w:hyperlink r:id="rId18">
        <w:r w:rsidRPr="006A1951">
          <w:rPr>
            <w:color w:val="1155CC"/>
            <w:u w:val="single"/>
            <w:lang w:val="nl-NL"/>
          </w:rPr>
          <w:t>http://downloads.jboss.org/apiman/1.1.9.Final/apiman-distro-wildfly8-1.1.9.Final-overlay.zip -o apiman-distro-wildfly8-1.1.9.Final-overlay.zip</w:t>
        </w:r>
      </w:hyperlink>
    </w:p>
    <w:p w14:paraId="2DC542D0" w14:textId="77777777" w:rsidR="00197C46" w:rsidRPr="006A1951" w:rsidRDefault="00197C46" w:rsidP="00197C46">
      <w:pPr>
        <w:pStyle w:val="normal"/>
        <w:numPr>
          <w:ilvl w:val="0"/>
          <w:numId w:val="16"/>
        </w:numPr>
        <w:ind w:hanging="360"/>
        <w:contextualSpacing/>
        <w:rPr>
          <w:lang w:val="nl-NL"/>
        </w:rPr>
      </w:pPr>
      <w:r w:rsidRPr="006A1951">
        <w:rPr>
          <w:lang w:val="nl-NL"/>
        </w:rPr>
        <w:t>unzip -o apiman-distro-wildfly8-1.1.9.Final-overlay.zip -d wildfly-8.2.0.Final</w:t>
      </w:r>
    </w:p>
    <w:p w14:paraId="03A10433" w14:textId="77777777" w:rsidR="00197C46" w:rsidRPr="006A1951" w:rsidRDefault="00197C46" w:rsidP="00A86F7C">
      <w:pPr>
        <w:pStyle w:val="normal"/>
        <w:contextualSpacing/>
        <w:rPr>
          <w:lang w:val="nl-NL"/>
        </w:rPr>
      </w:pPr>
    </w:p>
    <w:p w14:paraId="532ADBD0" w14:textId="77777777" w:rsidR="00197C46" w:rsidRPr="006A1951" w:rsidRDefault="00197C46" w:rsidP="00197C46">
      <w:pPr>
        <w:pStyle w:val="Kop3"/>
        <w:rPr>
          <w:rFonts w:hint="eastAsia"/>
        </w:rPr>
      </w:pPr>
      <w:bookmarkStart w:id="12" w:name="h.1t3h5sf" w:colFirst="0" w:colLast="0"/>
      <w:bookmarkStart w:id="13" w:name="_Toc316285993"/>
      <w:bookmarkEnd w:id="12"/>
      <w:r w:rsidRPr="006A1951">
        <w:t>Installatie JBoss Keycloak</w:t>
      </w:r>
      <w:bookmarkEnd w:id="13"/>
    </w:p>
    <w:p w14:paraId="2E3F98C0" w14:textId="26ED6933" w:rsidR="00197C46" w:rsidRPr="006A1951" w:rsidRDefault="00197C46" w:rsidP="00197C46">
      <w:pPr>
        <w:pStyle w:val="normal"/>
        <w:rPr>
          <w:lang w:val="nl-NL"/>
        </w:rPr>
      </w:pPr>
      <w:r w:rsidRPr="006A1951">
        <w:rPr>
          <w:lang w:val="nl-NL"/>
        </w:rPr>
        <w:t xml:space="preserve">De JBoss Apiman overlay bevat naast de JBoss Apiman installatie ook de JBoss Keycloak installatie. JBoss Keycloak hoeft dus niet apart </w:t>
      </w:r>
      <w:r w:rsidR="005A5A49" w:rsidRPr="006A1951">
        <w:rPr>
          <w:lang w:val="nl-NL"/>
        </w:rPr>
        <w:t>geïnstalleerd</w:t>
      </w:r>
      <w:r w:rsidRPr="006A1951">
        <w:rPr>
          <w:lang w:val="nl-NL"/>
        </w:rPr>
        <w:t xml:space="preserve"> te worden. De versie van JBoss Keycloak is een oudere v</w:t>
      </w:r>
      <w:r w:rsidR="005A5A49">
        <w:rPr>
          <w:lang w:val="nl-NL"/>
        </w:rPr>
        <w:t>ersie, v1.2.0, dan die momenteel</w:t>
      </w:r>
      <w:r w:rsidRPr="006A1951">
        <w:rPr>
          <w:lang w:val="nl-NL"/>
        </w:rPr>
        <w:t xml:space="preserve"> beschikbaar is, v1.7.0. Echter voor deze Proof of Concept maakt dit geen verschil.</w:t>
      </w:r>
    </w:p>
    <w:p w14:paraId="58D3BD96" w14:textId="77777777" w:rsidR="00197C46" w:rsidRPr="006A1951" w:rsidRDefault="00197C46" w:rsidP="00197C46">
      <w:pPr>
        <w:pStyle w:val="normal"/>
        <w:rPr>
          <w:lang w:val="nl-NL"/>
        </w:rPr>
      </w:pPr>
    </w:p>
    <w:p w14:paraId="4E1D1A67" w14:textId="77777777" w:rsidR="00197C46" w:rsidRPr="006A1951" w:rsidRDefault="00197C46" w:rsidP="00197C46">
      <w:pPr>
        <w:pStyle w:val="Kop3"/>
        <w:rPr>
          <w:rFonts w:hint="eastAsia"/>
        </w:rPr>
      </w:pPr>
      <w:bookmarkStart w:id="14" w:name="h.4d34og8" w:colFirst="0" w:colLast="0"/>
      <w:bookmarkStart w:id="15" w:name="_Toc316285994"/>
      <w:bookmarkEnd w:id="14"/>
      <w:r w:rsidRPr="006A1951">
        <w:t>Installatie js-console app</w:t>
      </w:r>
      <w:bookmarkEnd w:id="15"/>
    </w:p>
    <w:p w14:paraId="312B988A" w14:textId="02D7B12F" w:rsidR="005A5A49" w:rsidRPr="005A5A49" w:rsidRDefault="008E1459" w:rsidP="005A5A49">
      <w:pPr>
        <w:pStyle w:val="normal"/>
        <w:numPr>
          <w:ilvl w:val="0"/>
          <w:numId w:val="18"/>
        </w:numPr>
        <w:ind w:hanging="360"/>
        <w:contextualSpacing/>
        <w:rPr>
          <w:lang w:val="nl-NL"/>
        </w:rPr>
      </w:pPr>
      <w:r>
        <w:rPr>
          <w:lang w:val="nl-NL"/>
        </w:rPr>
        <w:t>Download</w:t>
      </w:r>
      <w:r w:rsidR="00197C46" w:rsidRPr="006A1951">
        <w:rPr>
          <w:lang w:val="nl-NL"/>
        </w:rPr>
        <w:t xml:space="preserve"> </w:t>
      </w:r>
      <w:hyperlink r:id="rId19" w:history="1">
        <w:r>
          <w:rPr>
            <w:rStyle w:val="Hyperlink"/>
            <w:lang w:val="nl-NL"/>
          </w:rPr>
          <w:t>js-console.war</w:t>
        </w:r>
      </w:hyperlink>
      <w:r>
        <w:rPr>
          <w:lang w:val="nl-NL"/>
        </w:rPr>
        <w:t xml:space="preserve"> :</w:t>
      </w:r>
      <w:r>
        <w:rPr>
          <w:lang w:val="nl-NL"/>
        </w:rPr>
        <w:br/>
      </w:r>
      <w:r w:rsidR="005A5A49" w:rsidRPr="005A5A49">
        <w:rPr>
          <w:lang w:val="nl-NL"/>
        </w:rPr>
        <w:t>curl -H 'Accept: application/vnd.github.v3.raw' -O -L https://github.com/OpenOnderwijsAPI/POC-Docker-Image/raw/demo_1.1.9.Final/content/deployments/js-console.war</w:t>
      </w:r>
    </w:p>
    <w:p w14:paraId="5FC2B330" w14:textId="13EC70D8" w:rsidR="00197C46" w:rsidRPr="006A1951" w:rsidRDefault="008E1459" w:rsidP="00197C46">
      <w:pPr>
        <w:pStyle w:val="normal"/>
        <w:numPr>
          <w:ilvl w:val="0"/>
          <w:numId w:val="18"/>
        </w:numPr>
        <w:ind w:hanging="360"/>
        <w:contextualSpacing/>
        <w:rPr>
          <w:lang w:val="nl-NL"/>
        </w:rPr>
      </w:pPr>
      <w:r>
        <w:rPr>
          <w:lang w:val="nl-NL"/>
        </w:rPr>
        <w:t>Kopieer</w:t>
      </w:r>
      <w:r w:rsidRPr="006A1951">
        <w:rPr>
          <w:lang w:val="nl-NL"/>
        </w:rPr>
        <w:t xml:space="preserve"> </w:t>
      </w:r>
      <w:r>
        <w:rPr>
          <w:lang w:val="nl-NL"/>
        </w:rPr>
        <w:t>naar deployments:</w:t>
      </w:r>
      <w:r>
        <w:rPr>
          <w:lang w:val="nl-NL"/>
        </w:rPr>
        <w:br/>
        <w:t xml:space="preserve">cp js-console.war </w:t>
      </w:r>
      <w:r w:rsidRPr="006A1951">
        <w:rPr>
          <w:lang w:val="nl-NL"/>
        </w:rPr>
        <w:t>wildfly-8.2.0.Final/standalone/deployments/</w:t>
      </w:r>
    </w:p>
    <w:p w14:paraId="4B6124EF" w14:textId="77777777" w:rsidR="00197C46" w:rsidRPr="006A1951" w:rsidRDefault="00197C46" w:rsidP="00A86F7C">
      <w:pPr>
        <w:pStyle w:val="normal"/>
        <w:contextualSpacing/>
        <w:rPr>
          <w:lang w:val="nl-NL"/>
        </w:rPr>
      </w:pPr>
    </w:p>
    <w:p w14:paraId="68D2BF43" w14:textId="77777777" w:rsidR="00197C46" w:rsidRPr="006A1951" w:rsidRDefault="00197C46" w:rsidP="00197C46">
      <w:pPr>
        <w:pStyle w:val="Kop3"/>
        <w:rPr>
          <w:rFonts w:hint="eastAsia"/>
        </w:rPr>
      </w:pPr>
      <w:bookmarkStart w:id="16" w:name="h.2s8eyo1" w:colFirst="0" w:colLast="0"/>
      <w:bookmarkStart w:id="17" w:name="_Toc316285995"/>
      <w:bookmarkEnd w:id="16"/>
      <w:r w:rsidRPr="006A1951">
        <w:t>Installatie spssodescriptor service</w:t>
      </w:r>
      <w:bookmarkEnd w:id="17"/>
    </w:p>
    <w:p w14:paraId="32995D01" w14:textId="77A8A9E8" w:rsidR="00685974" w:rsidRPr="006A1951" w:rsidRDefault="00A86F7C" w:rsidP="008E1459">
      <w:pPr>
        <w:pStyle w:val="normal"/>
        <w:numPr>
          <w:ilvl w:val="0"/>
          <w:numId w:val="18"/>
        </w:numPr>
        <w:ind w:hanging="360"/>
        <w:contextualSpacing/>
        <w:rPr>
          <w:lang w:val="nl-NL"/>
        </w:rPr>
      </w:pPr>
      <w:r w:rsidRPr="006A1951">
        <w:rPr>
          <w:lang w:val="nl-NL"/>
        </w:rPr>
        <w:t>Download</w:t>
      </w:r>
      <w:r w:rsidR="008E1459">
        <w:rPr>
          <w:lang w:val="nl-NL"/>
        </w:rPr>
        <w:t xml:space="preserve"> </w:t>
      </w:r>
      <w:hyperlink r:id="rId20" w:history="1">
        <w:r w:rsidR="008E1459" w:rsidRPr="008E1459">
          <w:rPr>
            <w:rStyle w:val="Hyperlink"/>
            <w:lang w:val="nl-NL"/>
          </w:rPr>
          <w:t>keycloak-saml-spssodescriptor-1.0.0-SNAPSHOT.war</w:t>
        </w:r>
      </w:hyperlink>
      <w:r w:rsidR="008E1459">
        <w:rPr>
          <w:lang w:val="nl-NL"/>
        </w:rPr>
        <w:t xml:space="preserve"> :</w:t>
      </w:r>
      <w:r w:rsidR="008E1459">
        <w:rPr>
          <w:lang w:val="nl-NL"/>
        </w:rPr>
        <w:br/>
      </w:r>
      <w:r w:rsidR="008E1459" w:rsidRPr="008E1459">
        <w:rPr>
          <w:lang w:val="nl-NL"/>
        </w:rPr>
        <w:t>curl -H 'Accept: application/vnd.github.v3.raw' -O -L https://github.com/OpenOnderwijsAPI/POC-Docker-Image/raw/demo_1.1.9.Final/content/deployments/keycloak-saml-spssodescriptor-1.0.0-SNAPSHOT.war</w:t>
      </w:r>
    </w:p>
    <w:p w14:paraId="3423A184" w14:textId="43904B77" w:rsidR="00BF4795" w:rsidRPr="006A1951" w:rsidRDefault="00A86F7C" w:rsidP="00BF4795">
      <w:pPr>
        <w:pStyle w:val="normal"/>
        <w:numPr>
          <w:ilvl w:val="0"/>
          <w:numId w:val="18"/>
        </w:numPr>
        <w:ind w:hanging="360"/>
        <w:contextualSpacing/>
        <w:rPr>
          <w:lang w:val="nl-NL"/>
        </w:rPr>
      </w:pPr>
      <w:r w:rsidRPr="006A1951">
        <w:rPr>
          <w:lang w:val="nl-NL"/>
        </w:rPr>
        <w:t>Kopieer</w:t>
      </w:r>
      <w:r w:rsidR="00197C46" w:rsidRPr="008E1459">
        <w:rPr>
          <w:lang w:val="nl-NL"/>
        </w:rPr>
        <w:t xml:space="preserve"> </w:t>
      </w:r>
      <w:r w:rsidR="008E1459" w:rsidRPr="008E1459">
        <w:rPr>
          <w:lang w:val="nl-NL"/>
        </w:rPr>
        <w:t>naar</w:t>
      </w:r>
      <w:r w:rsidR="008E1459">
        <w:rPr>
          <w:b/>
          <w:lang w:val="nl-NL"/>
        </w:rPr>
        <w:t xml:space="preserve"> </w:t>
      </w:r>
      <w:r w:rsidR="008E1459">
        <w:rPr>
          <w:lang w:val="nl-NL"/>
        </w:rPr>
        <w:t>deployments :</w:t>
      </w:r>
      <w:r w:rsidR="008E1459">
        <w:rPr>
          <w:lang w:val="nl-NL"/>
        </w:rPr>
        <w:br/>
      </w:r>
      <w:r w:rsidR="008E1459" w:rsidRPr="008E1459">
        <w:rPr>
          <w:lang w:val="nl-NL"/>
        </w:rPr>
        <w:t>cp keycloak-saml-spssodescriptor-1.0.0-SNAPSHOT.war</w:t>
      </w:r>
      <w:r w:rsidR="008E1459">
        <w:rPr>
          <w:lang w:val="nl-NL"/>
        </w:rPr>
        <w:t xml:space="preserve"> </w:t>
      </w:r>
      <w:r w:rsidR="008E1459" w:rsidRPr="006A1951">
        <w:rPr>
          <w:lang w:val="nl-NL"/>
        </w:rPr>
        <w:t>wildfly-8.2.0.Final/standalone/deployments/</w:t>
      </w:r>
    </w:p>
    <w:p w14:paraId="3FC0469E" w14:textId="77777777" w:rsidR="00197C46" w:rsidRPr="006A1951" w:rsidRDefault="00197C46" w:rsidP="00197C46">
      <w:pPr>
        <w:pStyle w:val="Kop4"/>
        <w:rPr>
          <w:rFonts w:hint="eastAsia"/>
        </w:rPr>
      </w:pPr>
      <w:bookmarkStart w:id="18" w:name="h.17dp8vu" w:colFirst="0" w:colLast="0"/>
      <w:bookmarkEnd w:id="18"/>
      <w:r w:rsidRPr="006A1951">
        <w:t>Configuratie system properties</w:t>
      </w:r>
    </w:p>
    <w:p w14:paraId="4E61F84F" w14:textId="77777777" w:rsidR="00197C46" w:rsidRPr="006A1951" w:rsidRDefault="00197C46" w:rsidP="00197C46">
      <w:pPr>
        <w:pStyle w:val="normal"/>
        <w:rPr>
          <w:lang w:val="nl-NL"/>
        </w:rPr>
      </w:pPr>
      <w:r w:rsidRPr="006A1951">
        <w:rPr>
          <w:lang w:val="nl-NL"/>
        </w:rPr>
        <w:t>Voor het goed functioneren van de SP SSO Descriptor service moeten Java system properties geconfigureerd worden, te weten:</w:t>
      </w:r>
    </w:p>
    <w:p w14:paraId="1F7FD188" w14:textId="77777777" w:rsidR="00197C46" w:rsidRPr="006A1951" w:rsidRDefault="00197C46" w:rsidP="00197C46">
      <w:pPr>
        <w:pStyle w:val="normal"/>
        <w:numPr>
          <w:ilvl w:val="0"/>
          <w:numId w:val="19"/>
        </w:numPr>
        <w:ind w:hanging="360"/>
        <w:contextualSpacing/>
        <w:rPr>
          <w:lang w:val="nl-NL"/>
        </w:rPr>
      </w:pPr>
      <w:r w:rsidRPr="006A1951">
        <w:rPr>
          <w:i/>
          <w:lang w:val="nl-NL"/>
        </w:rPr>
        <w:t>spssodescriptor.username</w:t>
      </w:r>
      <w:r w:rsidRPr="006A1951">
        <w:rPr>
          <w:lang w:val="nl-NL"/>
        </w:rPr>
        <w:t xml:space="preserve"> : De gebruikersnaam van een gebruiker met tenminste de rol </w:t>
      </w:r>
      <w:r w:rsidRPr="006A1951">
        <w:rPr>
          <w:i/>
          <w:lang w:val="nl-NL"/>
        </w:rPr>
        <w:t>view-identity-providers</w:t>
      </w:r>
      <w:r w:rsidRPr="006A1951">
        <w:rPr>
          <w:lang w:val="nl-NL"/>
        </w:rPr>
        <w:t xml:space="preserve"> binnen de te bevragen realm.</w:t>
      </w:r>
    </w:p>
    <w:p w14:paraId="0596184A" w14:textId="0A9BF883" w:rsidR="00197C46" w:rsidRPr="006A1951" w:rsidRDefault="00197C46" w:rsidP="00197C46">
      <w:pPr>
        <w:pStyle w:val="normal"/>
        <w:numPr>
          <w:ilvl w:val="0"/>
          <w:numId w:val="19"/>
        </w:numPr>
        <w:ind w:hanging="360"/>
        <w:contextualSpacing/>
        <w:rPr>
          <w:lang w:val="nl-NL"/>
        </w:rPr>
      </w:pPr>
      <w:r w:rsidRPr="006A1951">
        <w:rPr>
          <w:i/>
          <w:lang w:val="nl-NL"/>
        </w:rPr>
        <w:t>spssodescriptor.password</w:t>
      </w:r>
      <w:r w:rsidRPr="006A1951">
        <w:rPr>
          <w:lang w:val="nl-NL"/>
        </w:rPr>
        <w:t xml:space="preserve"> : Het wachtwoord van de gebruiker</w:t>
      </w:r>
      <w:r w:rsidR="008E1459">
        <w:rPr>
          <w:lang w:val="nl-NL"/>
        </w:rPr>
        <w:t>.</w:t>
      </w:r>
    </w:p>
    <w:p w14:paraId="6A2E861A" w14:textId="77777777" w:rsidR="00197C46" w:rsidRPr="006A1951" w:rsidRDefault="00197C46" w:rsidP="00197C46">
      <w:pPr>
        <w:pStyle w:val="normal"/>
        <w:numPr>
          <w:ilvl w:val="0"/>
          <w:numId w:val="19"/>
        </w:numPr>
        <w:ind w:hanging="360"/>
        <w:contextualSpacing/>
        <w:rPr>
          <w:lang w:val="nl-NL"/>
        </w:rPr>
      </w:pPr>
      <w:r w:rsidRPr="006A1951">
        <w:rPr>
          <w:i/>
          <w:lang w:val="nl-NL"/>
        </w:rPr>
        <w:t>spssodescriptor.baseUrl</w:t>
      </w:r>
      <w:r w:rsidRPr="006A1951">
        <w:rPr>
          <w:lang w:val="nl-NL"/>
        </w:rPr>
        <w:t xml:space="preserve"> : De URL, &lt;protocol:host:port&gt;, waarop JBoss Wildfly beschikbaar is.</w:t>
      </w:r>
    </w:p>
    <w:p w14:paraId="15DB8EA1" w14:textId="77777777" w:rsidR="00197C46" w:rsidRPr="006A1951" w:rsidRDefault="00197C46" w:rsidP="00197C46">
      <w:pPr>
        <w:pStyle w:val="normal"/>
        <w:rPr>
          <w:lang w:val="nl-NL"/>
        </w:rPr>
      </w:pPr>
    </w:p>
    <w:p w14:paraId="64D6E6E1" w14:textId="542BF7EB" w:rsidR="00C23E32" w:rsidRDefault="00C23E32" w:rsidP="00197C46">
      <w:pPr>
        <w:pStyle w:val="normal"/>
        <w:rPr>
          <w:lang w:val="nl-NL"/>
        </w:rPr>
      </w:pPr>
      <w:bookmarkStart w:id="19" w:name="h.3rdcrjn" w:colFirst="0" w:colLast="0"/>
      <w:bookmarkEnd w:id="19"/>
      <w:r>
        <w:rPr>
          <w:lang w:val="nl-NL"/>
        </w:rPr>
        <w:t xml:space="preserve">Voor de demo omgeving maken we gebruik van de al beschikbare admin gebruiker en gebruiken we als baseUrl </w:t>
      </w:r>
      <w:hyperlink r:id="rId21" w:history="1">
        <w:r w:rsidRPr="00D03F12">
          <w:rPr>
            <w:rStyle w:val="Hyperlink"/>
            <w:lang w:val="nl-NL"/>
          </w:rPr>
          <w:t>http://localhost:8080</w:t>
        </w:r>
      </w:hyperlink>
      <w:r>
        <w:rPr>
          <w:lang w:val="nl-NL"/>
        </w:rPr>
        <w:t xml:space="preserve">. De baseUrl is nodig voor de connectie </w:t>
      </w:r>
      <w:r>
        <w:rPr>
          <w:lang w:val="nl-NL"/>
        </w:rPr>
        <w:lastRenderedPageBreak/>
        <w:t xml:space="preserve">tussen de SP SSO Descriptor service en JBoss Keycloak. Beide zijn geïnstalleerd  in dezelfde JBoss Wildfly omgeving waardoor de baseUrl </w:t>
      </w:r>
      <w:hyperlink r:id="rId22" w:history="1">
        <w:r w:rsidRPr="00D03F12">
          <w:rPr>
            <w:rStyle w:val="Hyperlink"/>
            <w:lang w:val="nl-NL"/>
          </w:rPr>
          <w:t>http://localhost:8080</w:t>
        </w:r>
      </w:hyperlink>
      <w:r>
        <w:rPr>
          <w:lang w:val="nl-NL"/>
        </w:rPr>
        <w:t xml:space="preserve"> altijd werkt. </w:t>
      </w:r>
    </w:p>
    <w:p w14:paraId="35D2D042" w14:textId="77777777" w:rsidR="00C23E32" w:rsidRDefault="00C23E32" w:rsidP="00197C46">
      <w:pPr>
        <w:pStyle w:val="normal"/>
        <w:rPr>
          <w:lang w:val="nl-NL"/>
        </w:rPr>
      </w:pPr>
    </w:p>
    <w:p w14:paraId="68220AF3" w14:textId="1EC712A5" w:rsidR="00197C46" w:rsidRPr="006A1951" w:rsidRDefault="00A86F7C" w:rsidP="00197C46">
      <w:pPr>
        <w:pStyle w:val="normal"/>
        <w:rPr>
          <w:lang w:val="nl-NL"/>
        </w:rPr>
      </w:pPr>
      <w:r w:rsidRPr="006A1951">
        <w:rPr>
          <w:lang w:val="nl-NL"/>
        </w:rPr>
        <w:t xml:space="preserve">Het volgende stukje XML moet opgenomen worden tussen de secties &lt;/extensions&gt; en &lt;management&gt;  </w:t>
      </w:r>
      <w:r w:rsidR="00197C46" w:rsidRPr="006A1951">
        <w:rPr>
          <w:lang w:val="nl-NL"/>
        </w:rPr>
        <w:t xml:space="preserve">in </w:t>
      </w:r>
      <w:r w:rsidRPr="006A1951">
        <w:rPr>
          <w:lang w:val="nl-NL"/>
        </w:rPr>
        <w:t xml:space="preserve">het bestand </w:t>
      </w:r>
      <w:r w:rsidR="00197C46" w:rsidRPr="006A1951">
        <w:rPr>
          <w:lang w:val="nl-NL"/>
        </w:rPr>
        <w:t>wildfly-8.2.0.Final/standalone/configura</w:t>
      </w:r>
      <w:r w:rsidRPr="006A1951">
        <w:rPr>
          <w:lang w:val="nl-NL"/>
        </w:rPr>
        <w:t>tion/standalone-apiman.xml:</w:t>
      </w:r>
    </w:p>
    <w:p w14:paraId="7D0B092E" w14:textId="77777777" w:rsidR="00197C46" w:rsidRPr="006A1951" w:rsidRDefault="00197C46" w:rsidP="00197C46">
      <w:pPr>
        <w:pStyle w:val="normal"/>
        <w:rPr>
          <w:lang w:val="nl-NL"/>
        </w:rPr>
      </w:pPr>
    </w:p>
    <w:p w14:paraId="2B6C220C" w14:textId="77777777" w:rsidR="00197C46" w:rsidRPr="006A1951" w:rsidRDefault="00197C46" w:rsidP="00197C46">
      <w:pPr>
        <w:pStyle w:val="normal"/>
        <w:rPr>
          <w:lang w:val="nl-NL"/>
        </w:rPr>
      </w:pPr>
      <w:r w:rsidRPr="006A1951">
        <w:rPr>
          <w:lang w:val="nl-NL"/>
        </w:rPr>
        <w:t>&lt;system-properties&gt;</w:t>
      </w:r>
    </w:p>
    <w:p w14:paraId="6E62F568" w14:textId="77777777" w:rsidR="00197C46" w:rsidRPr="006A1951" w:rsidRDefault="00197C46" w:rsidP="00197C46">
      <w:pPr>
        <w:pStyle w:val="normal"/>
        <w:rPr>
          <w:lang w:val="nl-NL"/>
        </w:rPr>
      </w:pPr>
      <w:r w:rsidRPr="006A1951">
        <w:rPr>
          <w:lang w:val="nl-NL"/>
        </w:rPr>
        <w:t xml:space="preserve">    &lt;property name="spssodescriptor.username" value="admin"/&gt;</w:t>
      </w:r>
    </w:p>
    <w:p w14:paraId="656D88D2" w14:textId="77777777" w:rsidR="00197C46" w:rsidRPr="006A1951" w:rsidRDefault="00197C46" w:rsidP="00197C46">
      <w:pPr>
        <w:pStyle w:val="normal"/>
        <w:rPr>
          <w:lang w:val="nl-NL"/>
        </w:rPr>
      </w:pPr>
      <w:r w:rsidRPr="006A1951">
        <w:rPr>
          <w:lang w:val="nl-NL"/>
        </w:rPr>
        <w:t xml:space="preserve">    &lt;property name="spssodescriptor.password" value="admin123!"/&gt;</w:t>
      </w:r>
    </w:p>
    <w:p w14:paraId="3626CBD0" w14:textId="18D4BB56" w:rsidR="00197C46" w:rsidRPr="006A1951" w:rsidRDefault="00197C46" w:rsidP="00197C46">
      <w:pPr>
        <w:pStyle w:val="normal"/>
        <w:rPr>
          <w:lang w:val="nl-NL"/>
        </w:rPr>
      </w:pPr>
      <w:r w:rsidRPr="006A1951">
        <w:rPr>
          <w:lang w:val="nl-NL"/>
        </w:rPr>
        <w:t xml:space="preserve">    &lt;property name="spssodescriptor.baseUrl" value="http://</w:t>
      </w:r>
      <w:r w:rsidR="00BF4795" w:rsidRPr="006A1951">
        <w:rPr>
          <w:lang w:val="nl-NL"/>
        </w:rPr>
        <w:t>localhost</w:t>
      </w:r>
      <w:r w:rsidRPr="006A1951">
        <w:rPr>
          <w:lang w:val="nl-NL"/>
        </w:rPr>
        <w:t>:</w:t>
      </w:r>
      <w:r w:rsidR="00BF4795" w:rsidRPr="006A1951">
        <w:rPr>
          <w:lang w:val="nl-NL"/>
        </w:rPr>
        <w:t xml:space="preserve">8080 </w:t>
      </w:r>
      <w:r w:rsidRPr="006A1951">
        <w:rPr>
          <w:lang w:val="nl-NL"/>
        </w:rPr>
        <w:t>"/&gt;</w:t>
      </w:r>
    </w:p>
    <w:p w14:paraId="419542CA" w14:textId="7888797A" w:rsidR="00BF4795" w:rsidRDefault="00197C46" w:rsidP="004473A2">
      <w:pPr>
        <w:pStyle w:val="normal"/>
        <w:rPr>
          <w:lang w:val="nl-NL"/>
        </w:rPr>
      </w:pPr>
      <w:r w:rsidRPr="006A1951">
        <w:rPr>
          <w:lang w:val="nl-NL"/>
        </w:rPr>
        <w:t>&lt;/system-properties&gt;</w:t>
      </w:r>
      <w:bookmarkStart w:id="20" w:name="h.26in1rg" w:colFirst="0" w:colLast="0"/>
      <w:bookmarkEnd w:id="20"/>
    </w:p>
    <w:p w14:paraId="73EBDC62" w14:textId="77777777" w:rsidR="008E1459" w:rsidRPr="006A1951" w:rsidRDefault="008E1459" w:rsidP="004473A2">
      <w:pPr>
        <w:pStyle w:val="normal"/>
        <w:rPr>
          <w:lang w:val="nl-NL"/>
        </w:rPr>
      </w:pPr>
    </w:p>
    <w:p w14:paraId="4C415D38" w14:textId="77777777" w:rsidR="00197C46" w:rsidRPr="006A1951" w:rsidRDefault="00197C46" w:rsidP="00197C46">
      <w:pPr>
        <w:pStyle w:val="Kop3"/>
        <w:rPr>
          <w:rFonts w:hint="eastAsia"/>
        </w:rPr>
      </w:pPr>
      <w:bookmarkStart w:id="21" w:name="h.lnxbz9" w:colFirst="0" w:colLast="0"/>
      <w:bookmarkStart w:id="22" w:name="_Toc316285996"/>
      <w:bookmarkEnd w:id="21"/>
      <w:r w:rsidRPr="006A1951">
        <w:t>Opstarten JBoss Apiman</w:t>
      </w:r>
      <w:bookmarkEnd w:id="22"/>
    </w:p>
    <w:p w14:paraId="02A1FE92" w14:textId="77777777" w:rsidR="00197C46" w:rsidRPr="006A1951" w:rsidRDefault="00197C46" w:rsidP="00197C46">
      <w:pPr>
        <w:pStyle w:val="normal"/>
        <w:numPr>
          <w:ilvl w:val="0"/>
          <w:numId w:val="16"/>
        </w:numPr>
        <w:ind w:hanging="360"/>
        <w:contextualSpacing/>
        <w:rPr>
          <w:lang w:val="nl-NL"/>
        </w:rPr>
      </w:pPr>
      <w:r w:rsidRPr="006A1951">
        <w:rPr>
          <w:lang w:val="nl-NL"/>
        </w:rPr>
        <w:t>cd wildfly-8.2.0.Final</w:t>
      </w:r>
    </w:p>
    <w:p w14:paraId="1BAFD69F" w14:textId="77777777" w:rsidR="00197C46" w:rsidRPr="006A1951" w:rsidRDefault="00197C46" w:rsidP="00197C46">
      <w:pPr>
        <w:pStyle w:val="normal"/>
        <w:numPr>
          <w:ilvl w:val="0"/>
          <w:numId w:val="16"/>
        </w:numPr>
        <w:ind w:hanging="360"/>
        <w:contextualSpacing/>
        <w:rPr>
          <w:lang w:val="nl-NL"/>
        </w:rPr>
      </w:pPr>
      <w:r w:rsidRPr="006A1951">
        <w:rPr>
          <w:lang w:val="nl-NL"/>
        </w:rPr>
        <w:t>./bin/standalone.sh -c standalone-apiman.xml -b 0.0.0.0</w:t>
      </w:r>
    </w:p>
    <w:p w14:paraId="43C9525A" w14:textId="77777777" w:rsidR="00197C46" w:rsidRPr="006A1951" w:rsidRDefault="00197C46" w:rsidP="00197C46">
      <w:pPr>
        <w:pStyle w:val="normal"/>
        <w:rPr>
          <w:lang w:val="nl-NL"/>
        </w:rPr>
      </w:pPr>
    </w:p>
    <w:p w14:paraId="1D692735" w14:textId="77777777" w:rsidR="00197C46" w:rsidRPr="006A1951" w:rsidRDefault="00197C46" w:rsidP="00197C46">
      <w:pPr>
        <w:pStyle w:val="normal"/>
        <w:rPr>
          <w:lang w:val="nl-NL"/>
        </w:rPr>
      </w:pPr>
      <w:r w:rsidRPr="006A1951">
        <w:rPr>
          <w:lang w:val="nl-NL"/>
        </w:rPr>
        <w:t>De -b optie is noodzakelijk om de services van JBoss Wildfly op alle network interfaces beschikbaar te stellen en niet alleen op localhost.</w:t>
      </w:r>
    </w:p>
    <w:p w14:paraId="6611CDEE" w14:textId="77777777" w:rsidR="00197C46" w:rsidRPr="006A1951" w:rsidRDefault="00197C46" w:rsidP="00197C46">
      <w:pPr>
        <w:pStyle w:val="normal"/>
        <w:rPr>
          <w:lang w:val="nl-NL"/>
        </w:rPr>
      </w:pPr>
      <w:r w:rsidRPr="006A1951">
        <w:rPr>
          <w:lang w:val="nl-NL"/>
        </w:rPr>
        <w:t>De -c optie is noodzakelijk om de JBoss Wildfly op te starten met de JBoss Apiman / JBoss Keycloak configuratie en niet met de standaard configuratie van een “lege” applicatie server.</w:t>
      </w:r>
    </w:p>
    <w:p w14:paraId="09B1E592" w14:textId="77777777" w:rsidR="009C57AD" w:rsidRPr="006A1951" w:rsidRDefault="009C57AD" w:rsidP="00197C46">
      <w:pPr>
        <w:pStyle w:val="normal"/>
        <w:rPr>
          <w:lang w:val="nl-NL"/>
        </w:rPr>
      </w:pPr>
    </w:p>
    <w:p w14:paraId="533E889D" w14:textId="03F50B4B" w:rsidR="009C57AD" w:rsidRPr="006A1951" w:rsidRDefault="009C57AD" w:rsidP="009C57AD">
      <w:pPr>
        <w:pStyle w:val="Kop3"/>
        <w:rPr>
          <w:rFonts w:hint="eastAsia"/>
        </w:rPr>
      </w:pPr>
      <w:bookmarkStart w:id="23" w:name="_Toc316285997"/>
      <w:r w:rsidRPr="006A1951">
        <w:t>Applicaties</w:t>
      </w:r>
      <w:bookmarkEnd w:id="23"/>
    </w:p>
    <w:p w14:paraId="2B0DA2C1" w14:textId="649FCEF3" w:rsidR="009C57AD" w:rsidRPr="006A1951" w:rsidRDefault="009C57AD" w:rsidP="009C57AD">
      <w:pPr>
        <w:pStyle w:val="LO-normal"/>
        <w:rPr>
          <w:lang w:val="nl-NL"/>
        </w:rPr>
      </w:pPr>
      <w:r w:rsidRPr="006A1951">
        <w:rPr>
          <w:lang w:val="nl-NL"/>
        </w:rPr>
        <w:t>Na installatie en opstarten van Jboss Wildfly zijn de volg</w:t>
      </w:r>
      <w:r w:rsidR="00C23E32">
        <w:rPr>
          <w:lang w:val="nl-NL"/>
        </w:rPr>
        <w:t>ende applicaties beschikbaar</w:t>
      </w:r>
      <w:r w:rsidRPr="006A1951">
        <w:rPr>
          <w:lang w:val="nl-NL"/>
        </w:rPr>
        <w:t>:</w:t>
      </w:r>
    </w:p>
    <w:p w14:paraId="4529984F" w14:textId="34957059" w:rsidR="009C57AD" w:rsidRPr="006A1951" w:rsidRDefault="009C57AD" w:rsidP="009C57AD">
      <w:pPr>
        <w:pStyle w:val="LO-normal"/>
        <w:numPr>
          <w:ilvl w:val="0"/>
          <w:numId w:val="24"/>
        </w:numPr>
        <w:rPr>
          <w:lang w:val="nl-NL"/>
        </w:rPr>
      </w:pPr>
      <w:r w:rsidRPr="006A1951">
        <w:rPr>
          <w:lang w:val="nl-NL"/>
        </w:rPr>
        <w:t xml:space="preserve">Jboss Keycloak: </w:t>
      </w:r>
      <w:hyperlink r:id="rId23" w:history="1">
        <w:r w:rsidRPr="006A1951">
          <w:rPr>
            <w:rStyle w:val="Hyperlink"/>
            <w:lang w:val="nl-NL"/>
          </w:rPr>
          <w:t>https://localhost:8443/auth/admin/</w:t>
        </w:r>
      </w:hyperlink>
    </w:p>
    <w:p w14:paraId="67C4F280" w14:textId="69E5EBD6" w:rsidR="009C57AD" w:rsidRPr="006A1951" w:rsidRDefault="009C57AD" w:rsidP="009C57AD">
      <w:pPr>
        <w:pStyle w:val="LO-normal"/>
        <w:numPr>
          <w:ilvl w:val="0"/>
          <w:numId w:val="24"/>
        </w:numPr>
        <w:rPr>
          <w:lang w:val="nl-NL"/>
        </w:rPr>
      </w:pPr>
      <w:r w:rsidRPr="006A1951">
        <w:rPr>
          <w:lang w:val="nl-NL"/>
        </w:rPr>
        <w:t xml:space="preserve">Jboss Apiman: </w:t>
      </w:r>
      <w:hyperlink r:id="rId24" w:history="1">
        <w:r w:rsidRPr="006A1951">
          <w:rPr>
            <w:rStyle w:val="Hyperlink"/>
            <w:lang w:val="nl-NL"/>
          </w:rPr>
          <w:t>https://localhost:8443/auth/admin/</w:t>
        </w:r>
      </w:hyperlink>
    </w:p>
    <w:p w14:paraId="0998169C" w14:textId="0BD4484A" w:rsidR="009C57AD" w:rsidRPr="006A1951" w:rsidRDefault="009C57AD" w:rsidP="009C57AD">
      <w:pPr>
        <w:pStyle w:val="LO-normal"/>
        <w:numPr>
          <w:ilvl w:val="0"/>
          <w:numId w:val="24"/>
        </w:numPr>
        <w:rPr>
          <w:lang w:val="nl-NL"/>
        </w:rPr>
      </w:pPr>
      <w:r w:rsidRPr="006A1951">
        <w:rPr>
          <w:lang w:val="nl-NL"/>
        </w:rPr>
        <w:t xml:space="preserve">Demo applicatie: </w:t>
      </w:r>
      <w:hyperlink r:id="rId25" w:history="1">
        <w:r w:rsidRPr="006A1951">
          <w:rPr>
            <w:rStyle w:val="Hyperlink"/>
            <w:lang w:val="nl-NL"/>
          </w:rPr>
          <w:t>https://localhost:8443/js-console/</w:t>
        </w:r>
      </w:hyperlink>
    </w:p>
    <w:p w14:paraId="2AA806AF" w14:textId="18D621C4" w:rsidR="009C57AD" w:rsidRPr="006A1951" w:rsidRDefault="009C57AD" w:rsidP="009C57AD">
      <w:pPr>
        <w:pStyle w:val="LO-normal"/>
        <w:numPr>
          <w:ilvl w:val="0"/>
          <w:numId w:val="24"/>
        </w:numPr>
        <w:rPr>
          <w:lang w:val="nl-NL"/>
        </w:rPr>
      </w:pPr>
      <w:r w:rsidRPr="006A1951">
        <w:rPr>
          <w:lang w:val="nl-NL"/>
        </w:rPr>
        <w:t>SP SSO Descriptor service:</w:t>
      </w:r>
      <w:r w:rsidR="00C23E32">
        <w:rPr>
          <w:lang w:val="nl-NL"/>
        </w:rPr>
        <w:t xml:space="preserve"> </w:t>
      </w:r>
      <w:hyperlink r:id="rId26" w:history="1">
        <w:r w:rsidRPr="006A1951">
          <w:rPr>
            <w:rStyle w:val="Hyperlink"/>
            <w:lang w:val="nl-NL"/>
          </w:rPr>
          <w:t>https://localhost:8443/spssodescriptor/</w:t>
        </w:r>
      </w:hyperlink>
    </w:p>
    <w:p w14:paraId="0B154144" w14:textId="77777777" w:rsidR="009C57AD" w:rsidRPr="006A1951" w:rsidRDefault="009C57AD" w:rsidP="009C57AD">
      <w:pPr>
        <w:pStyle w:val="LO-normal"/>
        <w:rPr>
          <w:lang w:val="nl-NL"/>
        </w:rPr>
      </w:pPr>
    </w:p>
    <w:p w14:paraId="64470974" w14:textId="52D3C9ED" w:rsidR="00984817" w:rsidRPr="006A1951" w:rsidRDefault="009C57AD" w:rsidP="009C57AD">
      <w:pPr>
        <w:pStyle w:val="LO-normal"/>
        <w:rPr>
          <w:lang w:val="nl-NL"/>
        </w:rPr>
      </w:pPr>
      <w:r w:rsidRPr="006A1951">
        <w:rPr>
          <w:lang w:val="nl-NL"/>
        </w:rPr>
        <w:t>Voor omgevingen die benaderbaar zijn onder een DNS kan ipv localhost deze DNS naam gebruikt worden in de URL.</w:t>
      </w:r>
    </w:p>
    <w:p w14:paraId="0E9F79AB" w14:textId="6B6656D8" w:rsidR="009C57AD" w:rsidRPr="006A1951" w:rsidRDefault="009C57AD" w:rsidP="009C57AD">
      <w:pPr>
        <w:pStyle w:val="Kop4"/>
        <w:rPr>
          <w:rFonts w:hint="eastAsia"/>
        </w:rPr>
      </w:pPr>
      <w:r w:rsidRPr="006A1951">
        <w:t>SP SSO Descriptor service</w:t>
      </w:r>
    </w:p>
    <w:p w14:paraId="11DC06A6" w14:textId="62987453" w:rsidR="009C57AD" w:rsidRPr="006A1951" w:rsidRDefault="009C57AD" w:rsidP="009C57AD">
      <w:pPr>
        <w:pStyle w:val="LO-normal"/>
        <w:rPr>
          <w:lang w:val="nl-NL"/>
        </w:rPr>
      </w:pPr>
      <w:r w:rsidRPr="006A1951">
        <w:rPr>
          <w:lang w:val="nl-NL"/>
        </w:rPr>
        <w:t xml:space="preserve">De SP SSO Descriptor service is een </w:t>
      </w:r>
      <w:r w:rsidR="00BA3DBD" w:rsidRPr="006A1951">
        <w:rPr>
          <w:lang w:val="nl-NL"/>
        </w:rPr>
        <w:t xml:space="preserve">restfull </w:t>
      </w:r>
      <w:r w:rsidRPr="006A1951">
        <w:rPr>
          <w:lang w:val="nl-NL"/>
        </w:rPr>
        <w:t xml:space="preserve">service welke toegankelijk moet zijn voor SURFconext. SURFconext bevraagt deze service voor het opvragen van </w:t>
      </w:r>
      <w:r w:rsidR="00BA3DBD" w:rsidRPr="006A1951">
        <w:rPr>
          <w:lang w:val="nl-NL"/>
        </w:rPr>
        <w:t xml:space="preserve">de </w:t>
      </w:r>
      <w:r w:rsidRPr="006A1951">
        <w:rPr>
          <w:lang w:val="nl-NL"/>
        </w:rPr>
        <w:t>SSO Descriptor van de Service Provider. In de relatie tussen JBoss Keycloak en SURFconext fungeeert JBoss Keycloak als Service Provider en SURFconext als Identity Provider.</w:t>
      </w:r>
    </w:p>
    <w:p w14:paraId="40F7BC89" w14:textId="77777777" w:rsidR="009C57AD" w:rsidRPr="006A1951" w:rsidRDefault="009C57AD" w:rsidP="009C57AD">
      <w:pPr>
        <w:pStyle w:val="LO-normal"/>
        <w:rPr>
          <w:lang w:val="nl-NL"/>
        </w:rPr>
      </w:pPr>
    </w:p>
    <w:p w14:paraId="7B08B061" w14:textId="77777777" w:rsidR="009C57AD" w:rsidRPr="006A1951" w:rsidRDefault="009C57AD" w:rsidP="009C57AD">
      <w:pPr>
        <w:pStyle w:val="LO-normal"/>
        <w:rPr>
          <w:lang w:val="nl-NL"/>
        </w:rPr>
      </w:pPr>
      <w:r w:rsidRPr="006A1951">
        <w:rPr>
          <w:lang w:val="nl-NL"/>
        </w:rPr>
        <w:t>Het bevragen van deze service gaat in de vorm:</w:t>
      </w:r>
    </w:p>
    <w:p w14:paraId="17636690" w14:textId="77777777" w:rsidR="009C57AD" w:rsidRPr="006A1951" w:rsidRDefault="006A1951" w:rsidP="009C57AD">
      <w:pPr>
        <w:pStyle w:val="LO-normal"/>
        <w:rPr>
          <w:lang w:val="nl-NL"/>
        </w:rPr>
      </w:pPr>
      <w:hyperlink r:id="rId27" w:history="1">
        <w:r w:rsidR="009C57AD" w:rsidRPr="006A1951">
          <w:rPr>
            <w:rStyle w:val="Hyperlink"/>
            <w:lang w:val="nl-NL"/>
          </w:rPr>
          <w:t>http://localhost:8080/spssodescriptor/realms/</w:t>
        </w:r>
        <w:r w:rsidR="009C57AD" w:rsidRPr="006A1951">
          <w:rPr>
            <w:rStyle w:val="Hyperlink"/>
            <w:b/>
            <w:lang w:val="nl-NL"/>
          </w:rPr>
          <w:t>{realm}</w:t>
        </w:r>
        <w:r w:rsidR="009C57AD" w:rsidRPr="006A1951">
          <w:rPr>
            <w:rStyle w:val="Hyperlink"/>
            <w:lang w:val="nl-NL"/>
          </w:rPr>
          <w:t>/identity-provider/</w:t>
        </w:r>
        <w:r w:rsidR="009C57AD" w:rsidRPr="006A1951">
          <w:rPr>
            <w:rStyle w:val="Hyperlink"/>
            <w:b/>
            <w:lang w:val="nl-NL"/>
          </w:rPr>
          <w:t>{IdentityProvider}</w:t>
        </w:r>
        <w:r w:rsidR="009C57AD" w:rsidRPr="006A1951">
          <w:rPr>
            <w:rStyle w:val="Hyperlink"/>
            <w:lang w:val="nl-NL"/>
          </w:rPr>
          <w:t>/</w:t>
        </w:r>
      </w:hyperlink>
    </w:p>
    <w:p w14:paraId="75135569" w14:textId="77777777" w:rsidR="00BA3DBD" w:rsidRPr="006A1951" w:rsidRDefault="009C57AD" w:rsidP="00BA3DBD">
      <w:pPr>
        <w:pStyle w:val="LO-normal"/>
        <w:rPr>
          <w:lang w:val="nl-NL"/>
        </w:rPr>
      </w:pPr>
      <w:r w:rsidRPr="006A1951">
        <w:rPr>
          <w:lang w:val="nl-NL"/>
        </w:rPr>
        <w:t>Waarbij in bovenstaande URL de volgende variabele vervangen moeten worden:</w:t>
      </w:r>
    </w:p>
    <w:p w14:paraId="5B625663" w14:textId="56164901" w:rsidR="009C57AD" w:rsidRPr="006A1951" w:rsidRDefault="009C57AD" w:rsidP="00BA3DBD">
      <w:pPr>
        <w:pStyle w:val="LO-normal"/>
        <w:numPr>
          <w:ilvl w:val="0"/>
          <w:numId w:val="26"/>
        </w:numPr>
        <w:rPr>
          <w:lang w:val="nl-NL"/>
        </w:rPr>
      </w:pPr>
      <w:r w:rsidRPr="006A1951">
        <w:rPr>
          <w:b/>
          <w:lang w:val="nl-NL"/>
        </w:rPr>
        <w:t>IdentityProvider</w:t>
      </w:r>
      <w:r w:rsidRPr="006A1951">
        <w:rPr>
          <w:lang w:val="nl-NL"/>
        </w:rPr>
        <w:t>: De naam van de  Identity Provider zoals geconfigureerd in JBoss Keycloak.</w:t>
      </w:r>
    </w:p>
    <w:p w14:paraId="6698F705" w14:textId="77777777" w:rsidR="009C57AD" w:rsidRPr="006A1951" w:rsidRDefault="009C57AD" w:rsidP="00BA3DBD">
      <w:pPr>
        <w:pStyle w:val="LO-normal"/>
        <w:numPr>
          <w:ilvl w:val="0"/>
          <w:numId w:val="25"/>
        </w:numPr>
        <w:rPr>
          <w:lang w:val="nl-NL"/>
        </w:rPr>
      </w:pPr>
      <w:r w:rsidRPr="006A1951">
        <w:rPr>
          <w:b/>
          <w:lang w:val="nl-NL"/>
        </w:rPr>
        <w:t>realm</w:t>
      </w:r>
      <w:r w:rsidRPr="006A1951">
        <w:rPr>
          <w:lang w:val="nl-NL"/>
        </w:rPr>
        <w:t>: De realm in Jboss Keycloak waarbinnen de Identity Provider is aangemaakt.</w:t>
      </w:r>
    </w:p>
    <w:p w14:paraId="1549599B" w14:textId="77777777" w:rsidR="009C57AD" w:rsidRPr="006A1951" w:rsidRDefault="009C57AD" w:rsidP="009C57AD">
      <w:pPr>
        <w:pStyle w:val="LO-normal"/>
        <w:rPr>
          <w:lang w:val="nl-NL"/>
        </w:rPr>
      </w:pPr>
    </w:p>
    <w:p w14:paraId="39FF3A2B" w14:textId="77777777" w:rsidR="009C57AD" w:rsidRPr="006A1951" w:rsidRDefault="009C57AD" w:rsidP="009C57AD">
      <w:pPr>
        <w:pStyle w:val="LO-normal"/>
        <w:rPr>
          <w:lang w:val="nl-NL"/>
        </w:rPr>
      </w:pPr>
      <w:r w:rsidRPr="006A1951">
        <w:rPr>
          <w:lang w:val="nl-NL"/>
        </w:rPr>
        <w:t>Na het  volgen van de configuratie stappen in hoofdstuk 2 moet de volgende URL een SP SSO descriptor XML response opleveren:</w:t>
      </w:r>
    </w:p>
    <w:p w14:paraId="08C0C153" w14:textId="3EF200E3" w:rsidR="009C57AD" w:rsidRPr="006A1951" w:rsidRDefault="006A1951" w:rsidP="009C57AD">
      <w:pPr>
        <w:pStyle w:val="LO-normal"/>
        <w:rPr>
          <w:lang w:val="nl-NL"/>
        </w:rPr>
      </w:pPr>
      <w:hyperlink r:id="rId28" w:history="1">
        <w:r w:rsidR="009C57AD" w:rsidRPr="006A1951">
          <w:rPr>
            <w:rStyle w:val="Hyperlink"/>
            <w:lang w:val="nl-NL"/>
          </w:rPr>
          <w:t>https://localhost:8443/spssodescriptor/realms/apiman/identity-provider/SurfConext/</w:t>
        </w:r>
      </w:hyperlink>
    </w:p>
    <w:p w14:paraId="54160DB5" w14:textId="77777777" w:rsidR="004473A2" w:rsidRPr="006A1951" w:rsidRDefault="004473A2" w:rsidP="00197C46">
      <w:pPr>
        <w:pStyle w:val="normal"/>
        <w:rPr>
          <w:lang w:val="nl-NL"/>
        </w:rPr>
      </w:pPr>
    </w:p>
    <w:p w14:paraId="2FFB9B9C" w14:textId="04CB0382" w:rsidR="00BA3DBD" w:rsidRDefault="00BA3DBD" w:rsidP="00197C46">
      <w:pPr>
        <w:pStyle w:val="normal"/>
        <w:rPr>
          <w:lang w:val="nl-NL"/>
        </w:rPr>
      </w:pPr>
      <w:r w:rsidRPr="006A1951">
        <w:rPr>
          <w:lang w:val="nl-NL"/>
        </w:rPr>
        <w:t>Direct na installatie le</w:t>
      </w:r>
      <w:r w:rsidR="00D27E34">
        <w:rPr>
          <w:lang w:val="nl-NL"/>
        </w:rPr>
        <w:t>vert het aanroepen van deze url</w:t>
      </w:r>
      <w:r w:rsidRPr="006A1951">
        <w:rPr>
          <w:lang w:val="nl-NL"/>
        </w:rPr>
        <w:t xml:space="preserve"> een HTTP 404 NOT FOUND op.</w:t>
      </w:r>
    </w:p>
    <w:p w14:paraId="157B76CF" w14:textId="77777777" w:rsidR="00D27E34" w:rsidRPr="006A1951" w:rsidRDefault="00D27E34" w:rsidP="00197C46">
      <w:pPr>
        <w:pStyle w:val="normal"/>
        <w:rPr>
          <w:lang w:val="nl-NL"/>
        </w:rPr>
      </w:pPr>
    </w:p>
    <w:p w14:paraId="6D18C852" w14:textId="77777777" w:rsidR="00197C46" w:rsidRPr="006A1951" w:rsidRDefault="00197C46" w:rsidP="00197C46">
      <w:pPr>
        <w:pStyle w:val="Kop1"/>
        <w:rPr>
          <w:rFonts w:hint="eastAsia"/>
        </w:rPr>
      </w:pPr>
      <w:bookmarkStart w:id="24" w:name="h.35nkun2" w:colFirst="0" w:colLast="0"/>
      <w:bookmarkStart w:id="25" w:name="_Toc316285998"/>
      <w:bookmarkEnd w:id="24"/>
      <w:r w:rsidRPr="006A1951">
        <w:t>Configuratie</w:t>
      </w:r>
      <w:bookmarkEnd w:id="25"/>
    </w:p>
    <w:p w14:paraId="6AC9DD62" w14:textId="77777777" w:rsidR="00197C46" w:rsidRPr="006A1951" w:rsidRDefault="00197C46" w:rsidP="00197C46">
      <w:pPr>
        <w:pStyle w:val="normal"/>
        <w:rPr>
          <w:lang w:val="nl-NL"/>
        </w:rPr>
      </w:pPr>
      <w:r w:rsidRPr="006A1951">
        <w:rPr>
          <w:lang w:val="nl-NL"/>
        </w:rPr>
        <w:t>De configuratie van de demo omgeving bestaat uit:</w:t>
      </w:r>
    </w:p>
    <w:p w14:paraId="5D3EF282" w14:textId="77777777" w:rsidR="00197C46" w:rsidRPr="006A1951" w:rsidRDefault="00197C46" w:rsidP="00197C46">
      <w:pPr>
        <w:pStyle w:val="normal"/>
        <w:numPr>
          <w:ilvl w:val="0"/>
          <w:numId w:val="3"/>
        </w:numPr>
        <w:ind w:hanging="360"/>
        <w:contextualSpacing/>
        <w:rPr>
          <w:lang w:val="nl-NL"/>
        </w:rPr>
      </w:pPr>
      <w:r w:rsidRPr="006A1951">
        <w:rPr>
          <w:lang w:val="nl-NL"/>
        </w:rPr>
        <w:t>Configuratie van de applicatie server JBoss Wildfly</w:t>
      </w:r>
    </w:p>
    <w:p w14:paraId="52EA5372" w14:textId="77777777" w:rsidR="00197C46" w:rsidRPr="006A1951" w:rsidRDefault="00197C46" w:rsidP="00197C46">
      <w:pPr>
        <w:pStyle w:val="normal"/>
        <w:numPr>
          <w:ilvl w:val="0"/>
          <w:numId w:val="3"/>
        </w:numPr>
        <w:ind w:hanging="360"/>
        <w:contextualSpacing/>
        <w:rPr>
          <w:lang w:val="nl-NL"/>
        </w:rPr>
      </w:pPr>
      <w:r w:rsidRPr="006A1951">
        <w:rPr>
          <w:lang w:val="nl-NL"/>
        </w:rPr>
        <w:t>Configuratie van JBoss Keycloak</w:t>
      </w:r>
    </w:p>
    <w:p w14:paraId="4D450795" w14:textId="4BFB1CB1" w:rsidR="00A415D3" w:rsidRPr="00A415D3" w:rsidRDefault="00197C46" w:rsidP="000B6123">
      <w:pPr>
        <w:pStyle w:val="normal"/>
        <w:numPr>
          <w:ilvl w:val="0"/>
          <w:numId w:val="3"/>
        </w:numPr>
        <w:ind w:hanging="360"/>
        <w:contextualSpacing/>
        <w:rPr>
          <w:lang w:val="nl-NL"/>
        </w:rPr>
      </w:pPr>
      <w:r w:rsidRPr="006A1951">
        <w:rPr>
          <w:lang w:val="nl-NL"/>
        </w:rPr>
        <w:t>Configuratie van JBoss Apiman</w:t>
      </w:r>
    </w:p>
    <w:p w14:paraId="6DCF207B" w14:textId="77777777" w:rsidR="004473A2" w:rsidRPr="006A1951" w:rsidRDefault="004473A2" w:rsidP="004473A2">
      <w:pPr>
        <w:pStyle w:val="normal"/>
        <w:contextualSpacing/>
        <w:rPr>
          <w:lang w:val="nl-NL"/>
        </w:rPr>
      </w:pPr>
    </w:p>
    <w:p w14:paraId="3E1DF616" w14:textId="77777777" w:rsidR="00197C46" w:rsidRPr="006A1951" w:rsidRDefault="00197C46" w:rsidP="00197C46">
      <w:pPr>
        <w:pStyle w:val="Kop2"/>
        <w:rPr>
          <w:rFonts w:hint="eastAsia"/>
        </w:rPr>
      </w:pPr>
      <w:bookmarkStart w:id="26" w:name="h.1ksv4uv" w:colFirst="0" w:colLast="0"/>
      <w:bookmarkStart w:id="27" w:name="_Toc316285999"/>
      <w:bookmarkEnd w:id="26"/>
      <w:r w:rsidRPr="006A1951">
        <w:t>JBoss Wildfly</w:t>
      </w:r>
      <w:bookmarkEnd w:id="27"/>
    </w:p>
    <w:p w14:paraId="1E768E06" w14:textId="77777777" w:rsidR="00197C46" w:rsidRPr="006A1951" w:rsidRDefault="00197C46" w:rsidP="00197C46">
      <w:pPr>
        <w:pStyle w:val="normal"/>
        <w:rPr>
          <w:lang w:val="nl-NL"/>
        </w:rPr>
      </w:pPr>
      <w:r w:rsidRPr="006A1951">
        <w:rPr>
          <w:lang w:val="nl-NL"/>
        </w:rPr>
        <w:t>De JBoss Apiman overlay voor JBoss Wildfly verzorgt de noodzakelijk te configureren onderdelen van de applicatie server zodat de JBoss Apiman en JBoss Keycloak kunnen functioneren.</w:t>
      </w:r>
    </w:p>
    <w:p w14:paraId="45334276" w14:textId="77777777" w:rsidR="00197C46" w:rsidRPr="006A1951" w:rsidRDefault="00197C46" w:rsidP="00197C46">
      <w:pPr>
        <w:pStyle w:val="normal"/>
        <w:rPr>
          <w:lang w:val="nl-NL"/>
        </w:rPr>
      </w:pPr>
      <w:r w:rsidRPr="006A1951">
        <w:rPr>
          <w:lang w:val="nl-NL"/>
        </w:rPr>
        <w:t>Voor een demo omgeving is het wenselijk dat tenminste:</w:t>
      </w:r>
    </w:p>
    <w:p w14:paraId="5A89913E" w14:textId="046D21F6" w:rsidR="00197C46" w:rsidRPr="006A1951" w:rsidRDefault="00D27E34" w:rsidP="00197C46">
      <w:pPr>
        <w:pStyle w:val="normal"/>
        <w:numPr>
          <w:ilvl w:val="0"/>
          <w:numId w:val="10"/>
        </w:numPr>
        <w:ind w:hanging="360"/>
        <w:contextualSpacing/>
        <w:rPr>
          <w:lang w:val="nl-NL"/>
        </w:rPr>
      </w:pPr>
      <w:r>
        <w:rPr>
          <w:lang w:val="nl-NL"/>
        </w:rPr>
        <w:t>Een getekend</w:t>
      </w:r>
      <w:r w:rsidR="00197C46" w:rsidRPr="006A1951">
        <w:rPr>
          <w:lang w:val="nl-NL"/>
        </w:rPr>
        <w:t xml:space="preserve"> SSL certificaat </w:t>
      </w:r>
      <w:r w:rsidRPr="006A1951">
        <w:rPr>
          <w:lang w:val="nl-NL"/>
        </w:rPr>
        <w:t>geïnstalleerd</w:t>
      </w:r>
      <w:r w:rsidR="00197C46" w:rsidRPr="006A1951">
        <w:rPr>
          <w:lang w:val="nl-NL"/>
        </w:rPr>
        <w:t xml:space="preserve"> wordt welke overeenkomt met de URL waarop de demo omgeving beschikbaar wordt gesteld.</w:t>
      </w:r>
    </w:p>
    <w:p w14:paraId="6A95D256" w14:textId="77777777" w:rsidR="00197C46" w:rsidRPr="006A1951" w:rsidRDefault="00197C46" w:rsidP="00197C46">
      <w:pPr>
        <w:pStyle w:val="normal"/>
        <w:rPr>
          <w:lang w:val="nl-NL"/>
        </w:rPr>
      </w:pPr>
    </w:p>
    <w:p w14:paraId="10B30CC7" w14:textId="77777777" w:rsidR="00197C46" w:rsidRPr="006A1951" w:rsidRDefault="00197C46" w:rsidP="00197C46">
      <w:pPr>
        <w:pStyle w:val="normal"/>
        <w:rPr>
          <w:lang w:val="nl-NL"/>
        </w:rPr>
      </w:pPr>
      <w:r w:rsidRPr="006A1951">
        <w:rPr>
          <w:lang w:val="nl-NL"/>
        </w:rPr>
        <w:t>Voor een lokale omgeving kunnen deze stappen achterwegen gelaten worden. Bijvoorbeeld wanneer:</w:t>
      </w:r>
    </w:p>
    <w:p w14:paraId="3FFDF879" w14:textId="77777777" w:rsidR="00197C46" w:rsidRPr="006A1951" w:rsidRDefault="00197C46" w:rsidP="00197C46">
      <w:pPr>
        <w:pStyle w:val="normal"/>
        <w:numPr>
          <w:ilvl w:val="0"/>
          <w:numId w:val="14"/>
        </w:numPr>
        <w:ind w:hanging="360"/>
        <w:contextualSpacing/>
        <w:rPr>
          <w:lang w:val="nl-NL"/>
        </w:rPr>
      </w:pPr>
      <w:r w:rsidRPr="006A1951">
        <w:rPr>
          <w:lang w:val="nl-NL"/>
        </w:rPr>
        <w:t>De omgeving gekoppeld wordt aan een SURFconext test omgeving;</w:t>
      </w:r>
    </w:p>
    <w:p w14:paraId="0D320D0E" w14:textId="69BC9A94" w:rsidR="00197C46" w:rsidRPr="006A1951" w:rsidRDefault="00197C46" w:rsidP="00197C46">
      <w:pPr>
        <w:pStyle w:val="normal"/>
        <w:numPr>
          <w:ilvl w:val="0"/>
          <w:numId w:val="14"/>
        </w:numPr>
        <w:ind w:hanging="360"/>
        <w:contextualSpacing/>
        <w:rPr>
          <w:lang w:val="nl-NL"/>
        </w:rPr>
      </w:pPr>
      <w:r w:rsidRPr="006A1951">
        <w:rPr>
          <w:lang w:val="nl-NL"/>
        </w:rPr>
        <w:t>De omgeving gekoppeld wordt aan een ander IdP voor testdoeleinde zoals SimpleSAM</w:t>
      </w:r>
      <w:r w:rsidR="00D27E34">
        <w:rPr>
          <w:lang w:val="nl-NL"/>
        </w:rPr>
        <w:t>L</w:t>
      </w:r>
      <w:r w:rsidRPr="006A1951">
        <w:rPr>
          <w:lang w:val="nl-NL"/>
        </w:rPr>
        <w:t>pHp;</w:t>
      </w:r>
    </w:p>
    <w:p w14:paraId="542B966B" w14:textId="77777777" w:rsidR="004473A2" w:rsidRPr="006A1951" w:rsidRDefault="004473A2" w:rsidP="004473A2">
      <w:pPr>
        <w:pStyle w:val="normal"/>
        <w:contextualSpacing/>
        <w:rPr>
          <w:lang w:val="nl-NL"/>
        </w:rPr>
      </w:pPr>
    </w:p>
    <w:p w14:paraId="273679E3" w14:textId="7C201D8C" w:rsidR="00197C46" w:rsidRPr="006A1951" w:rsidRDefault="00D27E34" w:rsidP="00197C46">
      <w:pPr>
        <w:pStyle w:val="Kop3"/>
        <w:rPr>
          <w:rFonts w:hint="eastAsia"/>
        </w:rPr>
      </w:pPr>
      <w:bookmarkStart w:id="28" w:name="h.44sinio" w:colFirst="0" w:colLast="0"/>
      <w:bookmarkStart w:id="29" w:name="_Toc316286000"/>
      <w:bookmarkEnd w:id="28"/>
      <w:r>
        <w:t>Getekend</w:t>
      </w:r>
      <w:r w:rsidR="00197C46" w:rsidRPr="006A1951">
        <w:t xml:space="preserve"> SSL certificaat installeren</w:t>
      </w:r>
      <w:bookmarkEnd w:id="29"/>
    </w:p>
    <w:p w14:paraId="6FEECC55" w14:textId="5682B4E1" w:rsidR="00197C46" w:rsidRPr="006A1951" w:rsidRDefault="00D27E34" w:rsidP="00197C46">
      <w:pPr>
        <w:pStyle w:val="normal"/>
        <w:rPr>
          <w:lang w:val="nl-NL"/>
        </w:rPr>
      </w:pPr>
      <w:r>
        <w:rPr>
          <w:lang w:val="nl-NL"/>
        </w:rPr>
        <w:t>Op basis van een getekend</w:t>
      </w:r>
      <w:r w:rsidR="00197C46" w:rsidRPr="006A1951">
        <w:rPr>
          <w:lang w:val="nl-NL"/>
        </w:rPr>
        <w:t xml:space="preserve"> SSL certificaat moet een Java keystore gemaakt worden.</w:t>
      </w:r>
    </w:p>
    <w:p w14:paraId="3721D509" w14:textId="2E63231A" w:rsidR="00197C46" w:rsidRPr="006A1951" w:rsidRDefault="00197C46" w:rsidP="00197C46">
      <w:pPr>
        <w:pStyle w:val="normal"/>
        <w:rPr>
          <w:lang w:val="nl-NL"/>
        </w:rPr>
      </w:pPr>
      <w:r w:rsidRPr="006A1951">
        <w:rPr>
          <w:lang w:val="nl-NL"/>
        </w:rPr>
        <w:t>Het m</w:t>
      </w:r>
      <w:r w:rsidR="00D27E34">
        <w:rPr>
          <w:lang w:val="nl-NL"/>
        </w:rPr>
        <w:t xml:space="preserve">aken van een Java keystore wordt in deze installatiehandleiding niet verder uitgewerkt. </w:t>
      </w:r>
      <w:r w:rsidRPr="006A1951">
        <w:rPr>
          <w:lang w:val="nl-NL"/>
        </w:rPr>
        <w:t>Aandachtspunten hierbij zijn</w:t>
      </w:r>
      <w:r w:rsidR="00D27E34">
        <w:rPr>
          <w:lang w:val="nl-NL"/>
        </w:rPr>
        <w:t xml:space="preserve"> wel</w:t>
      </w:r>
      <w:r w:rsidRPr="006A1951">
        <w:rPr>
          <w:lang w:val="nl-NL"/>
        </w:rPr>
        <w:t>:</w:t>
      </w:r>
    </w:p>
    <w:p w14:paraId="27F6935C" w14:textId="77777777" w:rsidR="00197C46" w:rsidRPr="006A1951" w:rsidRDefault="00197C46" w:rsidP="00197C46">
      <w:pPr>
        <w:pStyle w:val="normal"/>
        <w:numPr>
          <w:ilvl w:val="0"/>
          <w:numId w:val="9"/>
        </w:numPr>
        <w:ind w:hanging="360"/>
        <w:contextualSpacing/>
        <w:rPr>
          <w:lang w:val="nl-NL"/>
        </w:rPr>
      </w:pPr>
      <w:r w:rsidRPr="006A1951">
        <w:rPr>
          <w:lang w:val="nl-NL"/>
        </w:rPr>
        <w:t>De private key moet bestaan uit de keten van het SSL certificaat + intermediate certificaten + root certificaat.</w:t>
      </w:r>
      <w:r w:rsidRPr="006A1951">
        <w:rPr>
          <w:lang w:val="nl-NL"/>
        </w:rPr>
        <w:br/>
        <w:t>Hiermee wordt niet bedoelt het los opnemen van de intermediate certificaten en het root certificaat in de keystore!</w:t>
      </w:r>
    </w:p>
    <w:p w14:paraId="39800923" w14:textId="77777777" w:rsidR="00197C46" w:rsidRPr="006A1951" w:rsidRDefault="00197C46" w:rsidP="00197C46">
      <w:pPr>
        <w:pStyle w:val="normal"/>
        <w:numPr>
          <w:ilvl w:val="0"/>
          <w:numId w:val="9"/>
        </w:numPr>
        <w:ind w:hanging="360"/>
        <w:contextualSpacing/>
        <w:rPr>
          <w:lang w:val="nl-NL"/>
        </w:rPr>
      </w:pPr>
      <w:r w:rsidRPr="006A1951">
        <w:rPr>
          <w:lang w:val="nl-NL"/>
        </w:rPr>
        <w:t xml:space="preserve">Indien de keystore de naam apiman.jks krijgt en als wachtwoord voor keystore en key </w:t>
      </w:r>
      <w:r w:rsidRPr="006A1951">
        <w:rPr>
          <w:i/>
          <w:lang w:val="nl-NL"/>
        </w:rPr>
        <w:t>secret</w:t>
      </w:r>
      <w:r w:rsidRPr="006A1951">
        <w:rPr>
          <w:lang w:val="nl-NL"/>
        </w:rPr>
        <w:t xml:space="preserve"> gebruikt wordt dan zijn er verder geen configuratieaanpassingen noodzakelijk in JBoss Wildfly.</w:t>
      </w:r>
    </w:p>
    <w:p w14:paraId="7FEB5FF3" w14:textId="77777777" w:rsidR="00197C46" w:rsidRPr="006A1951" w:rsidRDefault="00197C46" w:rsidP="00197C46">
      <w:pPr>
        <w:pStyle w:val="normal"/>
        <w:rPr>
          <w:lang w:val="nl-NL"/>
        </w:rPr>
      </w:pPr>
    </w:p>
    <w:p w14:paraId="03CCDE20" w14:textId="558557CF" w:rsidR="00197C46" w:rsidRPr="006A1951" w:rsidRDefault="00197C46" w:rsidP="00197C46">
      <w:pPr>
        <w:pStyle w:val="normal"/>
        <w:rPr>
          <w:lang w:val="nl-NL"/>
        </w:rPr>
      </w:pPr>
      <w:r w:rsidRPr="006A1951">
        <w:rPr>
          <w:lang w:val="nl-NL"/>
        </w:rPr>
        <w:t>De JBoss Apiman installatie is standaard voorzien van een keystore met een</w:t>
      </w:r>
      <w:r w:rsidR="00D27E34">
        <w:rPr>
          <w:lang w:val="nl-NL"/>
        </w:rPr>
        <w:t xml:space="preserve"> niet getekend </w:t>
      </w:r>
      <w:r w:rsidRPr="006A1951">
        <w:rPr>
          <w:lang w:val="nl-NL"/>
        </w:rPr>
        <w:t xml:space="preserve">certificaat. Overschrijf deze keystore, </w:t>
      </w:r>
      <w:r w:rsidRPr="006A1951">
        <w:rPr>
          <w:i/>
          <w:lang w:val="nl-NL"/>
        </w:rPr>
        <w:t>wildfly-8.2.0.Final/standalone/configuration/apiman.jks</w:t>
      </w:r>
      <w:r w:rsidRPr="006A1951">
        <w:rPr>
          <w:lang w:val="nl-NL"/>
        </w:rPr>
        <w:t>, met de nieuwe keystore.</w:t>
      </w:r>
    </w:p>
    <w:p w14:paraId="65721404" w14:textId="77777777" w:rsidR="00197C46" w:rsidRPr="006A1951" w:rsidRDefault="00197C46" w:rsidP="00197C46">
      <w:pPr>
        <w:pStyle w:val="Kop4"/>
        <w:rPr>
          <w:rFonts w:hint="eastAsia"/>
        </w:rPr>
      </w:pPr>
      <w:bookmarkStart w:id="30" w:name="h.2jxsxqh" w:colFirst="0" w:colLast="0"/>
      <w:bookmarkEnd w:id="30"/>
      <w:r w:rsidRPr="006A1951">
        <w:t>Aanpassen keystore configuratie</w:t>
      </w:r>
    </w:p>
    <w:p w14:paraId="6476C59A" w14:textId="77777777" w:rsidR="00197C46" w:rsidRPr="006A1951" w:rsidRDefault="00197C46" w:rsidP="00197C46">
      <w:pPr>
        <w:pStyle w:val="normal"/>
        <w:rPr>
          <w:lang w:val="nl-NL"/>
        </w:rPr>
      </w:pPr>
      <w:r w:rsidRPr="006A1951">
        <w:rPr>
          <w:lang w:val="nl-NL"/>
        </w:rPr>
        <w:t>Het aanpassen van de keystore configuratie is noodzakelijk indien een andere naam, locatie of wachtwoorden gebruikt wordt voor de keystore.</w:t>
      </w:r>
    </w:p>
    <w:p w14:paraId="3B879138" w14:textId="77777777" w:rsidR="00197C46" w:rsidRPr="006A1951" w:rsidRDefault="00197C46" w:rsidP="00197C46">
      <w:pPr>
        <w:pStyle w:val="normal"/>
        <w:rPr>
          <w:lang w:val="nl-NL"/>
        </w:rPr>
      </w:pPr>
      <w:r w:rsidRPr="006A1951">
        <w:rPr>
          <w:lang w:val="nl-NL"/>
        </w:rPr>
        <w:t xml:space="preserve">Wijzig de volgende sectie in </w:t>
      </w:r>
      <w:r w:rsidRPr="006A1951">
        <w:rPr>
          <w:i/>
          <w:lang w:val="nl-NL"/>
        </w:rPr>
        <w:t>wildfl</w:t>
      </w:r>
      <w:r w:rsidR="007F25B1" w:rsidRPr="006A1951">
        <w:rPr>
          <w:i/>
          <w:lang w:val="nl-NL"/>
        </w:rPr>
        <w:t>y-8.2.0.Final/standalone/configu</w:t>
      </w:r>
      <w:r w:rsidRPr="006A1951">
        <w:rPr>
          <w:i/>
          <w:lang w:val="nl-NL"/>
        </w:rPr>
        <w:t>ration/standalone-apiman.xml</w:t>
      </w:r>
      <w:r w:rsidRPr="006A1951">
        <w:rPr>
          <w:lang w:val="nl-NL"/>
        </w:rPr>
        <w:t>:</w:t>
      </w:r>
    </w:p>
    <w:p w14:paraId="5ADAD6E0" w14:textId="77777777" w:rsidR="00197C46" w:rsidRPr="006A1951" w:rsidRDefault="00197C46" w:rsidP="00197C46">
      <w:pPr>
        <w:pStyle w:val="normal"/>
        <w:rPr>
          <w:lang w:val="nl-NL"/>
        </w:rPr>
      </w:pPr>
    </w:p>
    <w:p w14:paraId="18723ECC" w14:textId="77777777" w:rsidR="00197C46" w:rsidRPr="006A1951" w:rsidRDefault="00197C46" w:rsidP="00197C46">
      <w:pPr>
        <w:pStyle w:val="normal"/>
        <w:rPr>
          <w:lang w:val="nl-NL"/>
        </w:rPr>
      </w:pPr>
      <w:r w:rsidRPr="006A1951">
        <w:rPr>
          <w:lang w:val="nl-NL"/>
        </w:rPr>
        <w:t xml:space="preserve"> &lt;keystore path="apiman.jks" relative-to="jboss.server.config.dir" keystore-password="secret" alias="apimancert" key-password="secret" /&gt;</w:t>
      </w:r>
    </w:p>
    <w:p w14:paraId="71DFCF67" w14:textId="77777777" w:rsidR="00197C46" w:rsidRPr="006A1951" w:rsidRDefault="00197C46" w:rsidP="00197C46">
      <w:pPr>
        <w:pStyle w:val="normal"/>
        <w:rPr>
          <w:lang w:val="nl-NL"/>
        </w:rPr>
      </w:pPr>
    </w:p>
    <w:p w14:paraId="3224A492" w14:textId="77777777" w:rsidR="00197C46" w:rsidRPr="006A1951" w:rsidRDefault="00197C46" w:rsidP="00197C46">
      <w:pPr>
        <w:pStyle w:val="normal"/>
        <w:rPr>
          <w:lang w:val="nl-NL"/>
        </w:rPr>
      </w:pPr>
      <w:r w:rsidRPr="006A1951">
        <w:rPr>
          <w:lang w:val="nl-NL"/>
        </w:rPr>
        <w:lastRenderedPageBreak/>
        <w:t>Een herstart van JBoss Wildfly is noodzakelijk voordat de wijziging actief wordt.</w:t>
      </w:r>
    </w:p>
    <w:p w14:paraId="42CA3C25" w14:textId="77777777" w:rsidR="004473A2" w:rsidRPr="006A1951" w:rsidRDefault="004473A2" w:rsidP="00197C46">
      <w:pPr>
        <w:pStyle w:val="normal"/>
        <w:rPr>
          <w:lang w:val="nl-NL"/>
        </w:rPr>
      </w:pPr>
      <w:bookmarkStart w:id="31" w:name="h.z337ya" w:colFirst="0" w:colLast="0"/>
      <w:bookmarkEnd w:id="31"/>
    </w:p>
    <w:p w14:paraId="63723FBD" w14:textId="77777777" w:rsidR="00197C46" w:rsidRPr="006A1951" w:rsidRDefault="00197C46" w:rsidP="00197C46">
      <w:pPr>
        <w:pStyle w:val="Kop2"/>
        <w:rPr>
          <w:rFonts w:hint="eastAsia"/>
        </w:rPr>
      </w:pPr>
      <w:bookmarkStart w:id="32" w:name="h.3j2qqm3" w:colFirst="0" w:colLast="0"/>
      <w:bookmarkStart w:id="33" w:name="_Toc316286001"/>
      <w:bookmarkEnd w:id="32"/>
      <w:r w:rsidRPr="006A1951">
        <w:t>JBoss Keycloak</w:t>
      </w:r>
      <w:bookmarkEnd w:id="33"/>
    </w:p>
    <w:p w14:paraId="31042FDF" w14:textId="78586478" w:rsidR="00197C46" w:rsidRPr="006A1951" w:rsidRDefault="00197C46" w:rsidP="00197C46">
      <w:pPr>
        <w:pStyle w:val="normal"/>
        <w:rPr>
          <w:lang w:val="nl-NL"/>
        </w:rPr>
      </w:pPr>
      <w:r w:rsidRPr="006A1951">
        <w:rPr>
          <w:lang w:val="nl-NL"/>
        </w:rPr>
        <w:t>De meeste relevante ins</w:t>
      </w:r>
      <w:r w:rsidR="00BA3DBD" w:rsidRPr="006A1951">
        <w:rPr>
          <w:lang w:val="nl-NL"/>
        </w:rPr>
        <w:t>tellingen in Keycloak zijn per R</w:t>
      </w:r>
      <w:r w:rsidRPr="006A1951">
        <w:rPr>
          <w:lang w:val="nl-NL"/>
        </w:rPr>
        <w:t>eal</w:t>
      </w:r>
      <w:r w:rsidR="00BA3DBD" w:rsidRPr="006A1951">
        <w:rPr>
          <w:lang w:val="nl-NL"/>
        </w:rPr>
        <w:t>m</w:t>
      </w:r>
      <w:r w:rsidRPr="006A1951">
        <w:rPr>
          <w:lang w:val="nl-NL"/>
        </w:rPr>
        <w:t xml:space="preserve"> instelbaar, zoals de geldigheidsduur van een Access Token. Het is daarom het beste om voor een specifiek doel/domein ook een eigen Realm aan te maken. Dit is vooral belangrijk als een Keycloak installatie voor verschillende doelen gebruikt wordt: voor een API die alleen gebruikt gaat worden voor read-only toegang op gegevens die minder privacygevoelig zijn, kan de geldigheidsduur van een Access Token veel langer zijn dan voor een API die het wijzigen van dezelfde gegevens toestaat.</w:t>
      </w:r>
    </w:p>
    <w:p w14:paraId="08AD3B4F" w14:textId="77777777" w:rsidR="00197C46" w:rsidRPr="006A1951" w:rsidRDefault="00197C46" w:rsidP="00197C46">
      <w:pPr>
        <w:pStyle w:val="normal"/>
        <w:rPr>
          <w:lang w:val="nl-NL"/>
        </w:rPr>
      </w:pPr>
      <w:r w:rsidRPr="006A1951">
        <w:rPr>
          <w:lang w:val="nl-NL"/>
        </w:rPr>
        <w:t>Voor het aanmaken van een realm is initieel niet meer nodig dan een naam. Na het aanmaken kan het realm geselecteerd worden, en geconfigureerd:</w:t>
      </w:r>
    </w:p>
    <w:p w14:paraId="78C8E923" w14:textId="77777777" w:rsidR="00197C46" w:rsidRPr="006A1951" w:rsidRDefault="00197C46" w:rsidP="00197C46">
      <w:pPr>
        <w:pStyle w:val="normal"/>
        <w:rPr>
          <w:lang w:val="nl-NL"/>
        </w:rPr>
      </w:pPr>
      <w:r w:rsidRPr="006A1951">
        <w:rPr>
          <w:lang w:val="nl-NL"/>
        </w:rPr>
        <w:drawing>
          <wp:inline distT="114300" distB="114300" distL="114300" distR="114300" wp14:anchorId="43BA3A1D" wp14:editId="5A54371C">
            <wp:extent cx="5486400" cy="331470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5486400" cy="3314700"/>
                    </a:xfrm>
                    <a:prstGeom prst="rect">
                      <a:avLst/>
                    </a:prstGeom>
                    <a:ln/>
                  </pic:spPr>
                </pic:pic>
              </a:graphicData>
            </a:graphic>
          </wp:inline>
        </w:drawing>
      </w:r>
    </w:p>
    <w:p w14:paraId="4EA4E0B2" w14:textId="77777777" w:rsidR="00197C46" w:rsidRPr="006A1951" w:rsidRDefault="00197C46" w:rsidP="00197C46">
      <w:pPr>
        <w:pStyle w:val="normal"/>
        <w:rPr>
          <w:lang w:val="nl-NL"/>
        </w:rPr>
      </w:pPr>
      <w:r w:rsidRPr="006A1951">
        <w:rPr>
          <w:lang w:val="nl-NL"/>
        </w:rPr>
        <w:t>Binnen het kader van dit project zijn met name de volgende instellingen van belang:</w:t>
      </w:r>
    </w:p>
    <w:p w14:paraId="264CE59B" w14:textId="77777777" w:rsidR="00197C46" w:rsidRPr="006A1951" w:rsidRDefault="00197C46" w:rsidP="00197C46">
      <w:pPr>
        <w:pStyle w:val="normal"/>
        <w:numPr>
          <w:ilvl w:val="0"/>
          <w:numId w:val="6"/>
        </w:numPr>
        <w:ind w:hanging="360"/>
        <w:contextualSpacing/>
        <w:rPr>
          <w:lang w:val="nl-NL"/>
        </w:rPr>
      </w:pPr>
      <w:r w:rsidRPr="006A1951">
        <w:rPr>
          <w:b/>
          <w:lang w:val="nl-NL"/>
        </w:rPr>
        <w:t>Tokens</w:t>
      </w:r>
      <w:r w:rsidRPr="006A1951">
        <w:rPr>
          <w:lang w:val="nl-NL"/>
        </w:rPr>
        <w:t xml:space="preserve"> - hier wordt de geldigheid van sessies en tokens ingesteld. Met name de </w:t>
      </w:r>
      <w:r w:rsidRPr="006A1951">
        <w:rPr>
          <w:b/>
          <w:lang w:val="nl-NL"/>
        </w:rPr>
        <w:t>Access Token Lifespan</w:t>
      </w:r>
      <w:r w:rsidRPr="006A1951">
        <w:rPr>
          <w:lang w:val="nl-NL"/>
        </w:rPr>
        <w:t xml:space="preserve"> dient te worden ingesteld op een waarde die ruim genoeg is om te voorkomen dat (regelmatige) gebruikers van een API regelmatig genoodzaakt worden opnieuw in te loggen. Vanaf Keycloak versie 1.6.0 is er ook een afzonderlijk offline token beschikbaar. Daarmee is het mogelijk om binnen een realm een onderscheid te maken tussen de geldigheidsduur van online en offline tokens. Offline token maken deel uit van de OpenId specificatie.</w:t>
      </w:r>
    </w:p>
    <w:p w14:paraId="6F113616" w14:textId="0EBCFF96" w:rsidR="00197C46" w:rsidRPr="006A1951" w:rsidRDefault="00197C46" w:rsidP="00197C46">
      <w:pPr>
        <w:pStyle w:val="normal"/>
        <w:numPr>
          <w:ilvl w:val="0"/>
          <w:numId w:val="6"/>
        </w:numPr>
        <w:ind w:hanging="360"/>
        <w:contextualSpacing/>
        <w:rPr>
          <w:lang w:val="nl-NL"/>
        </w:rPr>
      </w:pPr>
      <w:r w:rsidRPr="006A1951">
        <w:rPr>
          <w:b/>
          <w:lang w:val="nl-NL"/>
        </w:rPr>
        <w:t>Cache</w:t>
      </w:r>
      <w:r w:rsidRPr="006A1951">
        <w:rPr>
          <w:lang w:val="nl-NL"/>
        </w:rPr>
        <w:t xml:space="preserve"> - de </w:t>
      </w:r>
      <w:r w:rsidR="00194C0C" w:rsidRPr="006A1951">
        <w:rPr>
          <w:lang w:val="nl-NL"/>
        </w:rPr>
        <w:t>default instellingen</w:t>
      </w:r>
      <w:r w:rsidRPr="006A1951">
        <w:rPr>
          <w:lang w:val="nl-NL"/>
        </w:rPr>
        <w:t xml:space="preserve"> van Keycloak zorgen er voor dat diverse sessie- en usergegevens worden gecached. Met name tijdens testen van configuraties kan dit hinderlijk zijn, en is het handig om de caching hier tijdelijk uit te schakelen</w:t>
      </w:r>
    </w:p>
    <w:p w14:paraId="0254CE7A" w14:textId="77777777" w:rsidR="00197C46" w:rsidRPr="006A1951" w:rsidRDefault="00197C46" w:rsidP="00197C46">
      <w:pPr>
        <w:pStyle w:val="normal"/>
        <w:rPr>
          <w:lang w:val="nl-NL"/>
        </w:rPr>
      </w:pPr>
    </w:p>
    <w:p w14:paraId="0A81C1C4" w14:textId="77777777" w:rsidR="00197C46" w:rsidRPr="006A1951" w:rsidRDefault="00197C46" w:rsidP="00197C46">
      <w:pPr>
        <w:pStyle w:val="normal"/>
        <w:rPr>
          <w:lang w:val="nl-NL"/>
        </w:rPr>
      </w:pPr>
      <w:r w:rsidRPr="006A1951">
        <w:rPr>
          <w:lang w:val="nl-NL"/>
        </w:rPr>
        <w:t>Keycloak biedt ook de mogelijkheid om een realm te configureren vanuit een JSON import file. In de sources van Keycloak zijn daarvoor voorbeelden te vinden.</w:t>
      </w:r>
    </w:p>
    <w:p w14:paraId="1095A6CF" w14:textId="77777777" w:rsidR="00BA3DBD" w:rsidRPr="006A1951" w:rsidRDefault="00BA3DBD" w:rsidP="00197C46">
      <w:pPr>
        <w:pStyle w:val="normal"/>
        <w:rPr>
          <w:lang w:val="nl-NL"/>
        </w:rPr>
      </w:pPr>
    </w:p>
    <w:p w14:paraId="2EF32C76" w14:textId="77777777" w:rsidR="00197C46" w:rsidRPr="006A1951" w:rsidRDefault="00197C46" w:rsidP="00197C46">
      <w:pPr>
        <w:pStyle w:val="Kop3"/>
        <w:rPr>
          <w:rFonts w:hint="eastAsia"/>
        </w:rPr>
      </w:pPr>
      <w:bookmarkStart w:id="34" w:name="h.1y810tw" w:colFirst="0" w:colLast="0"/>
      <w:bookmarkStart w:id="35" w:name="_Toc316286002"/>
      <w:bookmarkEnd w:id="34"/>
      <w:r w:rsidRPr="006A1951">
        <w:t>Inloggen JBoss Keycloak</w:t>
      </w:r>
      <w:bookmarkEnd w:id="35"/>
    </w:p>
    <w:p w14:paraId="41FD7470" w14:textId="6C5739CA" w:rsidR="00197C46" w:rsidRPr="006A1951" w:rsidRDefault="00197C46" w:rsidP="00197C46">
      <w:pPr>
        <w:pStyle w:val="normal"/>
        <w:rPr>
          <w:lang w:val="nl-NL"/>
        </w:rPr>
      </w:pPr>
      <w:r w:rsidRPr="006A1951">
        <w:rPr>
          <w:lang w:val="nl-NL"/>
        </w:rPr>
        <w:t xml:space="preserve">Ga naar de URL </w:t>
      </w:r>
      <w:hyperlink r:id="rId30" w:history="1">
        <w:r w:rsidR="00194C0C" w:rsidRPr="006A1951">
          <w:rPr>
            <w:rStyle w:val="Hyperlink"/>
            <w:lang w:val="nl-NL"/>
          </w:rPr>
          <w:t>https://localhost:8443/auth/admin/</w:t>
        </w:r>
      </w:hyperlink>
    </w:p>
    <w:p w14:paraId="3368C584" w14:textId="77777777" w:rsidR="00197C46" w:rsidRPr="006A1951" w:rsidRDefault="00197C46" w:rsidP="00197C46">
      <w:pPr>
        <w:pStyle w:val="normal"/>
        <w:rPr>
          <w:lang w:val="nl-NL"/>
        </w:rPr>
      </w:pPr>
      <w:r w:rsidRPr="006A1951">
        <w:rPr>
          <w:lang w:val="nl-NL"/>
        </w:rPr>
        <w:lastRenderedPageBreak/>
        <w:t xml:space="preserve">Het volgende scherm verschijnt waar ingelogd kan worden met de default user </w:t>
      </w:r>
      <w:r w:rsidRPr="006A1951">
        <w:rPr>
          <w:b/>
          <w:lang w:val="nl-NL"/>
        </w:rPr>
        <w:t>admin</w:t>
      </w:r>
      <w:r w:rsidRPr="006A1951">
        <w:rPr>
          <w:lang w:val="nl-NL"/>
        </w:rPr>
        <w:t xml:space="preserve"> met wachtwoord </w:t>
      </w:r>
      <w:r w:rsidRPr="006A1951">
        <w:rPr>
          <w:b/>
          <w:lang w:val="nl-NL"/>
        </w:rPr>
        <w:t>admin123!</w:t>
      </w:r>
    </w:p>
    <w:p w14:paraId="556E2C6C" w14:textId="70539AB6" w:rsidR="00197C46" w:rsidRPr="006A1951" w:rsidRDefault="00194C0C" w:rsidP="00197C46">
      <w:pPr>
        <w:pStyle w:val="normal"/>
        <w:rPr>
          <w:lang w:val="nl-NL"/>
        </w:rPr>
      </w:pPr>
      <w:r>
        <w:rPr>
          <w:noProof/>
        </w:rPr>
        <w:drawing>
          <wp:inline distT="0" distB="0" distL="0" distR="0" wp14:anchorId="3538A51F" wp14:editId="68DADBFE">
            <wp:extent cx="5940425" cy="2283599"/>
            <wp:effectExtent l="0" t="0" r="3175" b="2540"/>
            <wp:docPr id="4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2283599"/>
                    </a:xfrm>
                    <a:prstGeom prst="rect">
                      <a:avLst/>
                    </a:prstGeom>
                    <a:noFill/>
                    <a:ln>
                      <a:noFill/>
                    </a:ln>
                  </pic:spPr>
                </pic:pic>
              </a:graphicData>
            </a:graphic>
          </wp:inline>
        </w:drawing>
      </w:r>
    </w:p>
    <w:p w14:paraId="7EAB1268" w14:textId="77777777" w:rsidR="004473A2" w:rsidRPr="006A1951" w:rsidRDefault="004473A2" w:rsidP="00197C46">
      <w:pPr>
        <w:pStyle w:val="normal"/>
        <w:rPr>
          <w:lang w:val="nl-NL"/>
        </w:rPr>
      </w:pPr>
    </w:p>
    <w:p w14:paraId="03EE248F" w14:textId="77777777" w:rsidR="00197C46" w:rsidRPr="006A1951" w:rsidRDefault="00197C46" w:rsidP="00197C46">
      <w:pPr>
        <w:pStyle w:val="Kop3"/>
        <w:rPr>
          <w:rFonts w:hint="eastAsia"/>
        </w:rPr>
      </w:pPr>
      <w:bookmarkStart w:id="36" w:name="h.4i7ojhp" w:colFirst="0" w:colLast="0"/>
      <w:bookmarkStart w:id="37" w:name="_Toc316286003"/>
      <w:bookmarkEnd w:id="36"/>
      <w:r w:rsidRPr="006A1951">
        <w:t>Opvragen Realm certificaat</w:t>
      </w:r>
      <w:bookmarkEnd w:id="37"/>
    </w:p>
    <w:p w14:paraId="61FD3054" w14:textId="5C464BDD" w:rsidR="00197C46" w:rsidRPr="006A1951" w:rsidRDefault="00197C46" w:rsidP="00197C46">
      <w:pPr>
        <w:pStyle w:val="normal"/>
        <w:rPr>
          <w:lang w:val="nl-NL"/>
        </w:rPr>
      </w:pPr>
      <w:r w:rsidRPr="006A1951">
        <w:rPr>
          <w:lang w:val="nl-NL"/>
        </w:rPr>
        <w:t xml:space="preserve">Bij het aanmaken van een Realm worden een public key en een certificaat gegenereed (of ze kunnen worden </w:t>
      </w:r>
      <w:r w:rsidR="00194C0C" w:rsidRPr="006A1951">
        <w:rPr>
          <w:lang w:val="nl-NL"/>
        </w:rPr>
        <w:t>geïmporteerd</w:t>
      </w:r>
      <w:r w:rsidRPr="006A1951">
        <w:rPr>
          <w:lang w:val="nl-NL"/>
        </w:rPr>
        <w:t xml:space="preserve"> via JSON bij het aanmaken van een Realm). Apiman heeft het certificaat nodig om te tokens die Keycloak doorgeeft te valideren:</w:t>
      </w:r>
    </w:p>
    <w:p w14:paraId="4933F110" w14:textId="79C8F667" w:rsidR="00197C46" w:rsidRPr="006A1951" w:rsidRDefault="00194C0C" w:rsidP="00197C46">
      <w:pPr>
        <w:pStyle w:val="normal"/>
        <w:rPr>
          <w:lang w:val="nl-NL"/>
        </w:rPr>
      </w:pPr>
      <w:r>
        <w:rPr>
          <w:noProof/>
        </w:rPr>
        <w:drawing>
          <wp:inline distT="0" distB="0" distL="0" distR="0" wp14:anchorId="71CB6965" wp14:editId="7B5CEEC3">
            <wp:extent cx="5940425" cy="3172952"/>
            <wp:effectExtent l="0" t="0" r="3175" b="2540"/>
            <wp:docPr id="4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3172952"/>
                    </a:xfrm>
                    <a:prstGeom prst="rect">
                      <a:avLst/>
                    </a:prstGeom>
                    <a:noFill/>
                    <a:ln>
                      <a:noFill/>
                    </a:ln>
                  </pic:spPr>
                </pic:pic>
              </a:graphicData>
            </a:graphic>
          </wp:inline>
        </w:drawing>
      </w:r>
    </w:p>
    <w:p w14:paraId="68B3D7E3" w14:textId="77777777" w:rsidR="00197C46" w:rsidRPr="006A1951" w:rsidRDefault="00197C46" w:rsidP="00197C46">
      <w:pPr>
        <w:pStyle w:val="normal"/>
        <w:rPr>
          <w:lang w:val="nl-NL"/>
        </w:rPr>
      </w:pPr>
      <w:r w:rsidRPr="006A1951">
        <w:rPr>
          <w:lang w:val="nl-NL"/>
        </w:rPr>
        <w:t>Het certificate dient in Apiman te worden geconfigureerd bij de Keycloak Oauth Policy Configuration:</w:t>
      </w:r>
    </w:p>
    <w:p w14:paraId="566E20F1" w14:textId="1841F218" w:rsidR="00197C46" w:rsidRPr="006A1951" w:rsidRDefault="000F407B" w:rsidP="00197C46">
      <w:pPr>
        <w:pStyle w:val="normal"/>
        <w:rPr>
          <w:lang w:val="nl-NL"/>
        </w:rPr>
      </w:pPr>
      <w:r>
        <w:rPr>
          <w:noProof/>
        </w:rPr>
        <w:lastRenderedPageBreak/>
        <w:drawing>
          <wp:inline distT="0" distB="0" distL="0" distR="0" wp14:anchorId="34F13705" wp14:editId="3E38EC94">
            <wp:extent cx="5940425" cy="8481695"/>
            <wp:effectExtent l="0" t="0" r="3175" b="1905"/>
            <wp:docPr id="76"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8481695"/>
                    </a:xfrm>
                    <a:prstGeom prst="rect">
                      <a:avLst/>
                    </a:prstGeom>
                    <a:noFill/>
                    <a:ln>
                      <a:noFill/>
                    </a:ln>
                  </pic:spPr>
                </pic:pic>
              </a:graphicData>
            </a:graphic>
          </wp:inline>
        </w:drawing>
      </w:r>
    </w:p>
    <w:p w14:paraId="59F29298" w14:textId="77777777" w:rsidR="00197C46" w:rsidRPr="006A1951" w:rsidRDefault="00197C46" w:rsidP="00197C46">
      <w:pPr>
        <w:pStyle w:val="Kop3"/>
        <w:rPr>
          <w:rFonts w:hint="eastAsia"/>
        </w:rPr>
      </w:pPr>
      <w:bookmarkStart w:id="38" w:name="h.2xcytpi" w:colFirst="0" w:colLast="0"/>
      <w:bookmarkStart w:id="39" w:name="_Toc316286004"/>
      <w:bookmarkEnd w:id="38"/>
      <w:r w:rsidRPr="006A1951">
        <w:lastRenderedPageBreak/>
        <w:t>Toevoegen js-console Client</w:t>
      </w:r>
      <w:bookmarkEnd w:id="39"/>
    </w:p>
    <w:p w14:paraId="7A86D291" w14:textId="77CBC69E" w:rsidR="00197C46" w:rsidRPr="006A1951" w:rsidRDefault="00197C46" w:rsidP="00197C46">
      <w:pPr>
        <w:pStyle w:val="normal"/>
        <w:rPr>
          <w:lang w:val="nl-NL"/>
        </w:rPr>
      </w:pPr>
      <w:r w:rsidRPr="006A1951">
        <w:rPr>
          <w:lang w:val="nl-NL"/>
        </w:rPr>
        <w:t>In Keycloak dient een client te worden toegevoegd voor de</w:t>
      </w:r>
      <w:r w:rsidR="00BA3DBD" w:rsidRPr="006A1951">
        <w:rPr>
          <w:lang w:val="nl-NL"/>
        </w:rPr>
        <w:t xml:space="preserve"> demo applicatie (</w:t>
      </w:r>
      <w:r w:rsidRPr="006A1951">
        <w:rPr>
          <w:lang w:val="nl-NL"/>
        </w:rPr>
        <w:t>js-console</w:t>
      </w:r>
      <w:r w:rsidR="00BA3DBD" w:rsidRPr="006A1951">
        <w:rPr>
          <w:lang w:val="nl-NL"/>
        </w:rPr>
        <w:t>)</w:t>
      </w:r>
      <w:r w:rsidRPr="006A1951">
        <w:rPr>
          <w:lang w:val="nl-NL"/>
        </w:rPr>
        <w:t>.</w:t>
      </w:r>
      <w:r w:rsidR="005A43E9" w:rsidRPr="006A1951">
        <w:rPr>
          <w:lang w:val="nl-NL"/>
        </w:rPr>
        <w:t xml:space="preserve"> </w:t>
      </w:r>
      <w:r w:rsidRPr="006A1951">
        <w:rPr>
          <w:lang w:val="nl-NL"/>
        </w:rPr>
        <w:t>Daarbij moet het Acces Type op Public gezet worden, en de Valid Redirect URIs op /js-console/*:</w:t>
      </w:r>
    </w:p>
    <w:p w14:paraId="21490721" w14:textId="3BE9F20B" w:rsidR="00197C46" w:rsidRPr="006A1951" w:rsidRDefault="00194C0C" w:rsidP="00197C46">
      <w:pPr>
        <w:pStyle w:val="normal"/>
        <w:rPr>
          <w:lang w:val="nl-NL"/>
        </w:rPr>
      </w:pPr>
      <w:r>
        <w:rPr>
          <w:noProof/>
        </w:rPr>
        <w:drawing>
          <wp:inline distT="0" distB="0" distL="0" distR="0" wp14:anchorId="4302A2C3" wp14:editId="3F4CEA2E">
            <wp:extent cx="5940425" cy="3502767"/>
            <wp:effectExtent l="0" t="0" r="3175" b="2540"/>
            <wp:docPr id="46"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502767"/>
                    </a:xfrm>
                    <a:prstGeom prst="rect">
                      <a:avLst/>
                    </a:prstGeom>
                    <a:noFill/>
                    <a:ln>
                      <a:noFill/>
                    </a:ln>
                  </pic:spPr>
                </pic:pic>
              </a:graphicData>
            </a:graphic>
          </wp:inline>
        </w:drawing>
      </w:r>
    </w:p>
    <w:p w14:paraId="09A34526" w14:textId="77777777" w:rsidR="00197C46" w:rsidRPr="006A1951" w:rsidRDefault="00197C46" w:rsidP="00197C46">
      <w:pPr>
        <w:pStyle w:val="Kop3"/>
        <w:rPr>
          <w:rFonts w:hint="eastAsia"/>
        </w:rPr>
      </w:pPr>
      <w:bookmarkStart w:id="40" w:name="h.1ci93xb" w:colFirst="0" w:colLast="0"/>
      <w:bookmarkStart w:id="41" w:name="_Toc316286005"/>
      <w:bookmarkEnd w:id="40"/>
      <w:r w:rsidRPr="006A1951">
        <w:t>Toevoegen Identity Provider</w:t>
      </w:r>
      <w:bookmarkEnd w:id="41"/>
    </w:p>
    <w:p w14:paraId="57A07335" w14:textId="77777777" w:rsidR="00197C46" w:rsidRPr="006A1951" w:rsidRDefault="00197C46" w:rsidP="00197C46">
      <w:pPr>
        <w:pStyle w:val="normal"/>
        <w:rPr>
          <w:lang w:val="nl-NL"/>
        </w:rPr>
      </w:pPr>
      <w:r w:rsidRPr="006A1951">
        <w:rPr>
          <w:lang w:val="nl-NL"/>
        </w:rPr>
        <w:t>Per realm kunnen Identity Providers (IdPs) worden ingesteld. In de context van dit project is SURFconext gebruikt, en dus een Saml-2 IdP. De Saml-2 metadata kan handmatig worden geconfigureerd, maar Keycloak kan de metadata ook vanaf een URL importeren. Voor elke geconfigureerde IdP wordt een knop toegevoegd aan het inlogscherm van de realm waarvoor de IdP geconfigureerd is. Dit is met name bij het testen van de configuratie handig.</w:t>
      </w:r>
    </w:p>
    <w:p w14:paraId="18959DE4" w14:textId="5CE9148A" w:rsidR="005A43E9" w:rsidRPr="006A1951" w:rsidRDefault="00197C46" w:rsidP="00BA3DBD">
      <w:pPr>
        <w:pStyle w:val="normal"/>
        <w:rPr>
          <w:lang w:val="nl-NL"/>
        </w:rPr>
      </w:pPr>
      <w:r w:rsidRPr="006A1951">
        <w:rPr>
          <w:lang w:val="nl-NL"/>
        </w:rPr>
        <w:t xml:space="preserve">Aan de kant van SURFconext diende de metadata van de realm </w:t>
      </w:r>
      <w:r w:rsidR="00194C0C" w:rsidRPr="006A1951">
        <w:rPr>
          <w:lang w:val="nl-NL"/>
        </w:rPr>
        <w:t>geconfigureerd</w:t>
      </w:r>
      <w:r w:rsidRPr="006A1951">
        <w:rPr>
          <w:lang w:val="nl-NL"/>
        </w:rPr>
        <w:t xml:space="preserve"> te worden. De gebruikte versie van Keycloak biedt geen standaard URL voor het aanbieden van die metadata. Wel bleek er al een service te bestaan die deze data oplevert. Om deze via een URL besc</w:t>
      </w:r>
      <w:r w:rsidR="00BA3DBD" w:rsidRPr="006A1951">
        <w:rPr>
          <w:lang w:val="nl-NL"/>
        </w:rPr>
        <w:t>hikbaar te stellen is de SP SSO descriptor service</w:t>
      </w:r>
      <w:r w:rsidRPr="006A1951">
        <w:rPr>
          <w:lang w:val="nl-NL"/>
        </w:rPr>
        <w:t xml:space="preserve"> toegevoegd.</w:t>
      </w:r>
      <w:r w:rsidR="00BA3DBD" w:rsidRPr="006A1951">
        <w:rPr>
          <w:lang w:val="nl-NL"/>
        </w:rPr>
        <w:t xml:space="preserve"> </w:t>
      </w:r>
    </w:p>
    <w:p w14:paraId="3ED6F2B2" w14:textId="77777777" w:rsidR="004473A2" w:rsidRPr="006A1951" w:rsidRDefault="004473A2" w:rsidP="00197C46">
      <w:pPr>
        <w:pStyle w:val="normal"/>
        <w:rPr>
          <w:lang w:val="nl-NL"/>
        </w:rPr>
      </w:pPr>
    </w:p>
    <w:p w14:paraId="57295959" w14:textId="77777777" w:rsidR="00197C46" w:rsidRPr="006A1951" w:rsidRDefault="00197C46" w:rsidP="00197C46">
      <w:pPr>
        <w:pStyle w:val="Kop3"/>
        <w:rPr>
          <w:rFonts w:hint="eastAsia"/>
        </w:rPr>
      </w:pPr>
      <w:bookmarkStart w:id="42" w:name="h.3whwml4" w:colFirst="0" w:colLast="0"/>
      <w:bookmarkStart w:id="43" w:name="_Toc316286006"/>
      <w:bookmarkEnd w:id="42"/>
      <w:r w:rsidRPr="006A1951">
        <w:t>Attribute Mapping</w:t>
      </w:r>
      <w:bookmarkEnd w:id="43"/>
    </w:p>
    <w:p w14:paraId="68559E7F" w14:textId="77777777" w:rsidR="00197C46" w:rsidRPr="006A1951" w:rsidRDefault="00197C46" w:rsidP="00197C46">
      <w:pPr>
        <w:pStyle w:val="normal"/>
        <w:rPr>
          <w:lang w:val="nl-NL"/>
        </w:rPr>
      </w:pPr>
      <w:r w:rsidRPr="006A1951">
        <w:rPr>
          <w:lang w:val="nl-NL"/>
        </w:rPr>
        <w:t>Om attributen die door een IdP worden doorgegeven op te nemen in een token is het nodig dat deze attributen zowel bij de IdP als bij de client geconfigureerd worden. De IdP mapping zorgt er voor dat attributen worden overgenomen uit de Saml assertions in het interne Keycloak user object. De client mapping maakt het mogelijk om attributen uit het user object op te nemen in het ID token en/of het access token. Daarnaast is het ook mogelijk om attributen naar rollen te mappen.</w:t>
      </w:r>
    </w:p>
    <w:p w14:paraId="37AE4EF2" w14:textId="77777777" w:rsidR="00197C46" w:rsidRPr="006A1951" w:rsidRDefault="00197C46" w:rsidP="00197C46">
      <w:pPr>
        <w:pStyle w:val="Kop4"/>
        <w:rPr>
          <w:rFonts w:hint="eastAsia"/>
        </w:rPr>
      </w:pPr>
      <w:bookmarkStart w:id="44" w:name="h.2bn6wsx" w:colFirst="0" w:colLast="0"/>
      <w:bookmarkEnd w:id="44"/>
      <w:r w:rsidRPr="006A1951">
        <w:t>Configureren IdP Mappers</w:t>
      </w:r>
    </w:p>
    <w:p w14:paraId="35176777" w14:textId="77777777" w:rsidR="00197C46" w:rsidRPr="006A1951" w:rsidRDefault="005A43E9" w:rsidP="00197C46">
      <w:pPr>
        <w:pStyle w:val="normal"/>
        <w:rPr>
          <w:lang w:val="nl-NL"/>
        </w:rPr>
      </w:pPr>
      <w:r w:rsidRPr="006A1951">
        <w:rPr>
          <w:lang w:val="nl-NL"/>
        </w:rPr>
        <w:t>Default stelt Keycloak in</w:t>
      </w:r>
      <w:r w:rsidR="00197C46" w:rsidRPr="006A1951">
        <w:rPr>
          <w:lang w:val="nl-NL"/>
        </w:rPr>
        <w:t xml:space="preserve"> de Idp geen mappers in. Deze dienen dus te worden toegevoegd:</w:t>
      </w:r>
    </w:p>
    <w:p w14:paraId="5DE919FE" w14:textId="79DD7D83" w:rsidR="00197C46" w:rsidRPr="006A1951" w:rsidRDefault="00C464FA" w:rsidP="00197C46">
      <w:pPr>
        <w:pStyle w:val="normal"/>
        <w:rPr>
          <w:lang w:val="nl-NL"/>
        </w:rPr>
      </w:pPr>
      <w:r>
        <w:rPr>
          <w:noProof/>
        </w:rPr>
        <w:lastRenderedPageBreak/>
        <w:drawing>
          <wp:inline distT="0" distB="0" distL="0" distR="0" wp14:anchorId="2777EAE3" wp14:editId="764AAC31">
            <wp:extent cx="5940425" cy="2968227"/>
            <wp:effectExtent l="0" t="0" r="3175" b="3810"/>
            <wp:docPr id="47"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968227"/>
                    </a:xfrm>
                    <a:prstGeom prst="rect">
                      <a:avLst/>
                    </a:prstGeom>
                    <a:noFill/>
                    <a:ln>
                      <a:noFill/>
                    </a:ln>
                  </pic:spPr>
                </pic:pic>
              </a:graphicData>
            </a:graphic>
          </wp:inline>
        </w:drawing>
      </w:r>
    </w:p>
    <w:p w14:paraId="52971657" w14:textId="77777777" w:rsidR="00197C46" w:rsidRPr="006A1951" w:rsidRDefault="00197C46" w:rsidP="00197C46">
      <w:pPr>
        <w:pStyle w:val="normal"/>
        <w:rPr>
          <w:lang w:val="nl-NL"/>
        </w:rPr>
      </w:pPr>
      <w:r w:rsidRPr="006A1951">
        <w:rPr>
          <w:lang w:val="nl-NL"/>
        </w:rPr>
        <w:t>Bij de IdP worden de volgende Saml-attributen gemapt:</w:t>
      </w:r>
    </w:p>
    <w:p w14:paraId="0940E51F" w14:textId="77777777" w:rsidR="005A43E9" w:rsidRPr="006A1951" w:rsidRDefault="00197C46" w:rsidP="00C464FA">
      <w:pPr>
        <w:pStyle w:val="Kop6"/>
        <w:rPr>
          <w:rFonts w:hint="eastAsia"/>
        </w:rPr>
      </w:pPr>
      <w:bookmarkStart w:id="45" w:name="h.qsh70q" w:colFirst="0" w:colLast="0"/>
      <w:bookmarkEnd w:id="45"/>
      <w:r w:rsidRPr="006A1951">
        <w:t>eduPersonPrincipalName</w:t>
      </w:r>
      <w:r w:rsidR="005A43E9" w:rsidRPr="006A1951">
        <w:t xml:space="preserve"> (urn:mace:dir:attribute-def:eduPersonPrincipalName)</w:t>
      </w:r>
    </w:p>
    <w:p w14:paraId="19A27DC0" w14:textId="77777777" w:rsidR="00197C46" w:rsidRPr="006A1951" w:rsidRDefault="00197C46" w:rsidP="00197C46">
      <w:pPr>
        <w:pStyle w:val="normal"/>
        <w:rPr>
          <w:lang w:val="nl-NL"/>
        </w:rPr>
      </w:pPr>
      <w:r w:rsidRPr="006A1951">
        <w:rPr>
          <w:lang w:val="nl-NL"/>
        </w:rPr>
        <w:t>Gebruikersidentificatie inclusief het domein waarbinnen de gebruiker geauthenticeerd werd:</w:t>
      </w:r>
    </w:p>
    <w:p w14:paraId="09BEFE07" w14:textId="71D9C4CD" w:rsidR="00197C46" w:rsidRPr="006A1951" w:rsidRDefault="00C464FA" w:rsidP="00197C46">
      <w:pPr>
        <w:pStyle w:val="normal"/>
        <w:rPr>
          <w:lang w:val="nl-NL"/>
        </w:rPr>
      </w:pPr>
      <w:r>
        <w:rPr>
          <w:noProof/>
        </w:rPr>
        <w:drawing>
          <wp:inline distT="0" distB="0" distL="0" distR="0" wp14:anchorId="6AF2A6D4" wp14:editId="46B3A3F3">
            <wp:extent cx="5940425" cy="2830204"/>
            <wp:effectExtent l="0" t="0" r="3175" b="0"/>
            <wp:docPr id="48"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830204"/>
                    </a:xfrm>
                    <a:prstGeom prst="rect">
                      <a:avLst/>
                    </a:prstGeom>
                    <a:noFill/>
                    <a:ln>
                      <a:noFill/>
                    </a:ln>
                  </pic:spPr>
                </pic:pic>
              </a:graphicData>
            </a:graphic>
          </wp:inline>
        </w:drawing>
      </w:r>
    </w:p>
    <w:p w14:paraId="7F240CC2" w14:textId="77777777" w:rsidR="00197C46" w:rsidRPr="006A1951" w:rsidRDefault="00197C46" w:rsidP="00C464FA">
      <w:pPr>
        <w:pStyle w:val="Kop6"/>
        <w:rPr>
          <w:rFonts w:hint="eastAsia"/>
        </w:rPr>
      </w:pPr>
      <w:bookmarkStart w:id="46" w:name="h.3as4poj" w:colFirst="0" w:colLast="0"/>
      <w:bookmarkEnd w:id="46"/>
      <w:r w:rsidRPr="006A1951">
        <w:t>uid</w:t>
      </w:r>
      <w:r w:rsidR="005A43E9" w:rsidRPr="006A1951">
        <w:t xml:space="preserve"> (urn:oid:0.9.2342.19200300.100.1.1)</w:t>
      </w:r>
    </w:p>
    <w:p w14:paraId="250A73DA" w14:textId="77777777" w:rsidR="00197C46" w:rsidRPr="006A1951" w:rsidRDefault="00197C46" w:rsidP="00197C46">
      <w:pPr>
        <w:pStyle w:val="normal"/>
        <w:rPr>
          <w:lang w:val="nl-NL"/>
        </w:rPr>
      </w:pPr>
      <w:r w:rsidRPr="006A1951">
        <w:rPr>
          <w:lang w:val="nl-NL"/>
        </w:rPr>
        <w:t>Gebruikersidentificatie zonder het domein waarbinnen de gebruiker geauthenticeerd werd:</w:t>
      </w:r>
    </w:p>
    <w:p w14:paraId="1D0B31F6" w14:textId="76DB7DEF" w:rsidR="00197C46" w:rsidRPr="006A1951" w:rsidRDefault="00C464FA" w:rsidP="00197C46">
      <w:pPr>
        <w:pStyle w:val="normal"/>
        <w:rPr>
          <w:lang w:val="nl-NL"/>
        </w:rPr>
      </w:pPr>
      <w:r>
        <w:rPr>
          <w:noProof/>
        </w:rPr>
        <w:lastRenderedPageBreak/>
        <w:drawing>
          <wp:inline distT="0" distB="0" distL="0" distR="0" wp14:anchorId="68942CEF" wp14:editId="35D3257B">
            <wp:extent cx="5940425" cy="2810180"/>
            <wp:effectExtent l="0" t="0" r="3175" b="9525"/>
            <wp:docPr id="49"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810180"/>
                    </a:xfrm>
                    <a:prstGeom prst="rect">
                      <a:avLst/>
                    </a:prstGeom>
                    <a:noFill/>
                    <a:ln>
                      <a:noFill/>
                    </a:ln>
                  </pic:spPr>
                </pic:pic>
              </a:graphicData>
            </a:graphic>
          </wp:inline>
        </w:drawing>
      </w:r>
    </w:p>
    <w:p w14:paraId="518873F2" w14:textId="77777777" w:rsidR="00197C46" w:rsidRPr="006A1951" w:rsidRDefault="00197C46" w:rsidP="00C464FA">
      <w:pPr>
        <w:pStyle w:val="Kop6"/>
        <w:rPr>
          <w:rFonts w:hint="eastAsia"/>
        </w:rPr>
      </w:pPr>
      <w:bookmarkStart w:id="47" w:name="h.1pxezwc" w:colFirst="0" w:colLast="0"/>
      <w:bookmarkEnd w:id="47"/>
      <w:r w:rsidRPr="006A1951">
        <w:t>mail</w:t>
      </w:r>
      <w:r w:rsidR="005A43E9" w:rsidRPr="006A1951">
        <w:t xml:space="preserve"> (urn:mace:dir:attribute-def:mail)</w:t>
      </w:r>
    </w:p>
    <w:p w14:paraId="7AD4F2FC" w14:textId="77777777" w:rsidR="00197C46" w:rsidRPr="006A1951" w:rsidRDefault="00197C46" w:rsidP="00197C46">
      <w:pPr>
        <w:pStyle w:val="normal"/>
        <w:rPr>
          <w:lang w:val="nl-NL"/>
        </w:rPr>
      </w:pPr>
      <w:r w:rsidRPr="006A1951">
        <w:rPr>
          <w:lang w:val="nl-NL"/>
        </w:rPr>
        <w:t>Emailadres van de gebruiker zoals dat bij de IdP bekend is.</w:t>
      </w:r>
    </w:p>
    <w:p w14:paraId="567AB936" w14:textId="390702ED" w:rsidR="00197C46" w:rsidRPr="006A1951" w:rsidRDefault="00C464FA" w:rsidP="00197C46">
      <w:pPr>
        <w:pStyle w:val="normal"/>
        <w:rPr>
          <w:lang w:val="nl-NL"/>
        </w:rPr>
      </w:pPr>
      <w:r>
        <w:rPr>
          <w:noProof/>
        </w:rPr>
        <w:drawing>
          <wp:inline distT="0" distB="0" distL="0" distR="0" wp14:anchorId="6C9F61E9" wp14:editId="1E4D9D72">
            <wp:extent cx="5940425" cy="2863116"/>
            <wp:effectExtent l="0" t="0" r="3175" b="7620"/>
            <wp:docPr id="50"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863116"/>
                    </a:xfrm>
                    <a:prstGeom prst="rect">
                      <a:avLst/>
                    </a:prstGeom>
                    <a:noFill/>
                    <a:ln>
                      <a:noFill/>
                    </a:ln>
                  </pic:spPr>
                </pic:pic>
              </a:graphicData>
            </a:graphic>
          </wp:inline>
        </w:drawing>
      </w:r>
    </w:p>
    <w:p w14:paraId="3D203CA3" w14:textId="77777777" w:rsidR="00197C46" w:rsidRPr="006A1951" w:rsidRDefault="00197C46" w:rsidP="00C464FA">
      <w:pPr>
        <w:pStyle w:val="Kop6"/>
        <w:rPr>
          <w:rFonts w:hint="eastAsia"/>
        </w:rPr>
      </w:pPr>
      <w:bookmarkStart w:id="48" w:name="h.49x2ik5" w:colFirst="0" w:colLast="0"/>
      <w:bookmarkEnd w:id="48"/>
      <w:r w:rsidRPr="006A1951">
        <w:t>displayName</w:t>
      </w:r>
      <w:r w:rsidR="005A43E9" w:rsidRPr="006A1951">
        <w:t xml:space="preserve"> (urn:mace:dir:attribute-def:displayName)</w:t>
      </w:r>
    </w:p>
    <w:p w14:paraId="18C301E6" w14:textId="77777777" w:rsidR="00197C46" w:rsidRPr="006A1951" w:rsidRDefault="00197C46" w:rsidP="00197C46">
      <w:pPr>
        <w:pStyle w:val="normal"/>
        <w:rPr>
          <w:lang w:val="nl-NL"/>
        </w:rPr>
      </w:pPr>
      <w:r w:rsidRPr="006A1951">
        <w:rPr>
          <w:lang w:val="nl-NL"/>
        </w:rPr>
        <w:t>Te tonen naam van de gebruiker zoals dat bij de IdP bekend is.</w:t>
      </w:r>
    </w:p>
    <w:p w14:paraId="0C2C8F60" w14:textId="27D704D7" w:rsidR="00197C46" w:rsidRPr="006A1951" w:rsidRDefault="00C464FA" w:rsidP="00197C46">
      <w:pPr>
        <w:pStyle w:val="normal"/>
        <w:rPr>
          <w:lang w:val="nl-NL"/>
        </w:rPr>
      </w:pPr>
      <w:r>
        <w:rPr>
          <w:noProof/>
        </w:rPr>
        <w:lastRenderedPageBreak/>
        <w:drawing>
          <wp:inline distT="0" distB="0" distL="0" distR="0" wp14:anchorId="7434F5CC" wp14:editId="70B39D1F">
            <wp:extent cx="5940425" cy="2834188"/>
            <wp:effectExtent l="0" t="0" r="3175" b="10795"/>
            <wp:docPr id="51"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834188"/>
                    </a:xfrm>
                    <a:prstGeom prst="rect">
                      <a:avLst/>
                    </a:prstGeom>
                    <a:noFill/>
                    <a:ln>
                      <a:noFill/>
                    </a:ln>
                  </pic:spPr>
                </pic:pic>
              </a:graphicData>
            </a:graphic>
          </wp:inline>
        </w:drawing>
      </w:r>
    </w:p>
    <w:p w14:paraId="24851FE8" w14:textId="77777777" w:rsidR="00197C46" w:rsidRPr="006A1951" w:rsidRDefault="00197C46" w:rsidP="00197C46">
      <w:pPr>
        <w:pStyle w:val="Kop4"/>
        <w:rPr>
          <w:rFonts w:hint="eastAsia"/>
        </w:rPr>
      </w:pPr>
      <w:bookmarkStart w:id="49" w:name="h.2p2csry" w:colFirst="0" w:colLast="0"/>
      <w:bookmarkEnd w:id="49"/>
      <w:r w:rsidRPr="006A1951">
        <w:t>Configureren Client Mappers</w:t>
      </w:r>
    </w:p>
    <w:p w14:paraId="2225CC71" w14:textId="77777777" w:rsidR="00197C46" w:rsidRPr="006A1951" w:rsidRDefault="00197C46" w:rsidP="00197C46">
      <w:pPr>
        <w:pStyle w:val="normal"/>
        <w:rPr>
          <w:lang w:val="nl-NL"/>
        </w:rPr>
      </w:pPr>
      <w:r w:rsidRPr="006A1951">
        <w:rPr>
          <w:lang w:val="nl-NL"/>
        </w:rPr>
        <w:t>Keycloak definieert default een aantal mappers die user properties mappen naar claims in de tokens. User properties maken deel uit van de UserModel interface van Keycloak. De waardes daarvan worden default door Keycloak ingesteld, maar zijn overschrijfbaar door attribuut mappers toe te voegen.</w:t>
      </w:r>
    </w:p>
    <w:p w14:paraId="1F20D7A1" w14:textId="77777777" w:rsidR="00197C46" w:rsidRPr="006A1951" w:rsidRDefault="00197C46" w:rsidP="00197C46">
      <w:pPr>
        <w:pStyle w:val="normal"/>
        <w:rPr>
          <w:lang w:val="nl-NL"/>
        </w:rPr>
      </w:pPr>
      <w:r w:rsidRPr="006A1951">
        <w:rPr>
          <w:lang w:val="nl-NL"/>
        </w:rPr>
        <w:t>De default mappers zeten de volgende claims in het ID en het Acces Token:</w:t>
      </w:r>
    </w:p>
    <w:p w14:paraId="49FD0764" w14:textId="77777777" w:rsidR="00197C46" w:rsidRPr="006A1951" w:rsidRDefault="00197C46" w:rsidP="00197C46">
      <w:pPr>
        <w:pStyle w:val="normal"/>
        <w:rPr>
          <w:lang w:val="nl-NL"/>
        </w:rPr>
      </w:pPr>
    </w:p>
    <w:tbl>
      <w:tblPr>
        <w:tblW w:w="8640" w:type="dxa"/>
        <w:tblInd w:w="-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197C46" w:rsidRPr="006A1951" w14:paraId="1F920087" w14:textId="77777777" w:rsidTr="00197C46">
        <w:tc>
          <w:tcPr>
            <w:tcW w:w="4320" w:type="dxa"/>
            <w:tcMar>
              <w:top w:w="100" w:type="dxa"/>
              <w:left w:w="100" w:type="dxa"/>
              <w:bottom w:w="100" w:type="dxa"/>
              <w:right w:w="100" w:type="dxa"/>
            </w:tcMar>
          </w:tcPr>
          <w:p w14:paraId="0B11613F" w14:textId="77777777" w:rsidR="00197C46" w:rsidRPr="006A1951" w:rsidRDefault="00197C46" w:rsidP="00197C46">
            <w:pPr>
              <w:pStyle w:val="normal"/>
              <w:widowControl w:val="0"/>
              <w:rPr>
                <w:lang w:val="nl-NL"/>
              </w:rPr>
            </w:pPr>
            <w:r w:rsidRPr="006A1951">
              <w:rPr>
                <w:b/>
                <w:lang w:val="nl-NL"/>
              </w:rPr>
              <w:t>Claim</w:t>
            </w:r>
          </w:p>
        </w:tc>
        <w:tc>
          <w:tcPr>
            <w:tcW w:w="4320" w:type="dxa"/>
            <w:tcMar>
              <w:top w:w="100" w:type="dxa"/>
              <w:left w:w="100" w:type="dxa"/>
              <w:bottom w:w="100" w:type="dxa"/>
              <w:right w:w="100" w:type="dxa"/>
            </w:tcMar>
          </w:tcPr>
          <w:p w14:paraId="34CC602A" w14:textId="77777777" w:rsidR="00197C46" w:rsidRPr="006A1951" w:rsidRDefault="00197C46" w:rsidP="00197C46">
            <w:pPr>
              <w:pStyle w:val="normal"/>
              <w:widowControl w:val="0"/>
              <w:rPr>
                <w:lang w:val="nl-NL"/>
              </w:rPr>
            </w:pPr>
            <w:r w:rsidRPr="006A1951">
              <w:rPr>
                <w:b/>
                <w:lang w:val="nl-NL"/>
              </w:rPr>
              <w:t>Waarde</w:t>
            </w:r>
          </w:p>
        </w:tc>
      </w:tr>
      <w:tr w:rsidR="00197C46" w:rsidRPr="006A1951" w14:paraId="1E6EC0B9" w14:textId="77777777" w:rsidTr="00197C46">
        <w:tc>
          <w:tcPr>
            <w:tcW w:w="4320" w:type="dxa"/>
            <w:tcMar>
              <w:top w:w="100" w:type="dxa"/>
              <w:left w:w="100" w:type="dxa"/>
              <w:bottom w:w="100" w:type="dxa"/>
              <w:right w:w="100" w:type="dxa"/>
            </w:tcMar>
          </w:tcPr>
          <w:p w14:paraId="3F2B09A5" w14:textId="77777777" w:rsidR="00197C46" w:rsidRPr="006A1951" w:rsidRDefault="00197C46" w:rsidP="00197C46">
            <w:pPr>
              <w:pStyle w:val="normal"/>
              <w:widowControl w:val="0"/>
              <w:rPr>
                <w:lang w:val="nl-NL"/>
              </w:rPr>
            </w:pPr>
            <w:r w:rsidRPr="006A1951">
              <w:rPr>
                <w:lang w:val="nl-NL"/>
              </w:rPr>
              <w:t>preferred_username</w:t>
            </w:r>
          </w:p>
        </w:tc>
        <w:tc>
          <w:tcPr>
            <w:tcW w:w="4320" w:type="dxa"/>
            <w:tcMar>
              <w:top w:w="100" w:type="dxa"/>
              <w:left w:w="100" w:type="dxa"/>
              <w:bottom w:w="100" w:type="dxa"/>
              <w:right w:w="100" w:type="dxa"/>
            </w:tcMar>
          </w:tcPr>
          <w:p w14:paraId="711DC72B" w14:textId="77777777" w:rsidR="00197C46" w:rsidRPr="006A1951" w:rsidRDefault="00197C46" w:rsidP="00197C46">
            <w:pPr>
              <w:pStyle w:val="normal"/>
              <w:widowControl w:val="0"/>
              <w:rPr>
                <w:lang w:val="nl-NL"/>
              </w:rPr>
            </w:pPr>
            <w:r w:rsidRPr="006A1951">
              <w:rPr>
                <w:lang w:val="nl-NL"/>
              </w:rPr>
              <w:t>User Property username</w:t>
            </w:r>
          </w:p>
        </w:tc>
      </w:tr>
      <w:tr w:rsidR="00197C46" w:rsidRPr="006A1951" w14:paraId="118B7829" w14:textId="77777777" w:rsidTr="00197C46">
        <w:tc>
          <w:tcPr>
            <w:tcW w:w="4320" w:type="dxa"/>
            <w:tcMar>
              <w:top w:w="100" w:type="dxa"/>
              <w:left w:w="100" w:type="dxa"/>
              <w:bottom w:w="100" w:type="dxa"/>
              <w:right w:w="100" w:type="dxa"/>
            </w:tcMar>
          </w:tcPr>
          <w:p w14:paraId="19E435AD" w14:textId="77777777" w:rsidR="00197C46" w:rsidRPr="006A1951" w:rsidRDefault="00197C46" w:rsidP="00197C46">
            <w:pPr>
              <w:pStyle w:val="normal"/>
              <w:widowControl w:val="0"/>
              <w:rPr>
                <w:lang w:val="nl-NL"/>
              </w:rPr>
            </w:pPr>
            <w:r w:rsidRPr="006A1951">
              <w:rPr>
                <w:lang w:val="nl-NL"/>
              </w:rPr>
              <w:t>email</w:t>
            </w:r>
          </w:p>
        </w:tc>
        <w:tc>
          <w:tcPr>
            <w:tcW w:w="4320" w:type="dxa"/>
            <w:tcMar>
              <w:top w:w="100" w:type="dxa"/>
              <w:left w:w="100" w:type="dxa"/>
              <w:bottom w:w="100" w:type="dxa"/>
              <w:right w:w="100" w:type="dxa"/>
            </w:tcMar>
          </w:tcPr>
          <w:p w14:paraId="62EBF7BA" w14:textId="77777777" w:rsidR="00197C46" w:rsidRPr="006A1951" w:rsidRDefault="00197C46" w:rsidP="00197C46">
            <w:pPr>
              <w:pStyle w:val="normal"/>
              <w:widowControl w:val="0"/>
              <w:rPr>
                <w:lang w:val="nl-NL"/>
              </w:rPr>
            </w:pPr>
            <w:r w:rsidRPr="006A1951">
              <w:rPr>
                <w:lang w:val="nl-NL"/>
              </w:rPr>
              <w:t>User Property email</w:t>
            </w:r>
          </w:p>
        </w:tc>
      </w:tr>
      <w:tr w:rsidR="00197C46" w:rsidRPr="006A1951" w14:paraId="244B33CB" w14:textId="77777777" w:rsidTr="00197C46">
        <w:tc>
          <w:tcPr>
            <w:tcW w:w="4320" w:type="dxa"/>
            <w:tcMar>
              <w:top w:w="100" w:type="dxa"/>
              <w:left w:w="100" w:type="dxa"/>
              <w:bottom w:w="100" w:type="dxa"/>
              <w:right w:w="100" w:type="dxa"/>
            </w:tcMar>
          </w:tcPr>
          <w:p w14:paraId="2E8D6B5A" w14:textId="77777777" w:rsidR="00197C46" w:rsidRPr="006A1951" w:rsidRDefault="00197C46" w:rsidP="00197C46">
            <w:pPr>
              <w:pStyle w:val="normal"/>
              <w:widowControl w:val="0"/>
              <w:rPr>
                <w:lang w:val="nl-NL"/>
              </w:rPr>
            </w:pPr>
            <w:r w:rsidRPr="006A1951">
              <w:rPr>
                <w:lang w:val="nl-NL"/>
              </w:rPr>
              <w:t>given_name</w:t>
            </w:r>
          </w:p>
        </w:tc>
        <w:tc>
          <w:tcPr>
            <w:tcW w:w="4320" w:type="dxa"/>
            <w:tcMar>
              <w:top w:w="100" w:type="dxa"/>
              <w:left w:w="100" w:type="dxa"/>
              <w:bottom w:w="100" w:type="dxa"/>
              <w:right w:w="100" w:type="dxa"/>
            </w:tcMar>
          </w:tcPr>
          <w:p w14:paraId="025C26DA" w14:textId="77777777" w:rsidR="00197C46" w:rsidRPr="006A1951" w:rsidRDefault="00197C46" w:rsidP="00197C46">
            <w:pPr>
              <w:pStyle w:val="normal"/>
              <w:widowControl w:val="0"/>
              <w:rPr>
                <w:lang w:val="nl-NL"/>
              </w:rPr>
            </w:pPr>
            <w:r w:rsidRPr="006A1951">
              <w:rPr>
                <w:lang w:val="nl-NL"/>
              </w:rPr>
              <w:t>User Property firstName</w:t>
            </w:r>
          </w:p>
        </w:tc>
      </w:tr>
      <w:tr w:rsidR="00197C46" w:rsidRPr="006A1951" w14:paraId="6513B698" w14:textId="77777777" w:rsidTr="00197C46">
        <w:tc>
          <w:tcPr>
            <w:tcW w:w="4320" w:type="dxa"/>
            <w:tcMar>
              <w:top w:w="100" w:type="dxa"/>
              <w:left w:w="100" w:type="dxa"/>
              <w:bottom w:w="100" w:type="dxa"/>
              <w:right w:w="100" w:type="dxa"/>
            </w:tcMar>
          </w:tcPr>
          <w:p w14:paraId="740EA7DF" w14:textId="77777777" w:rsidR="00197C46" w:rsidRPr="006A1951" w:rsidRDefault="00197C46" w:rsidP="00197C46">
            <w:pPr>
              <w:pStyle w:val="normal"/>
              <w:widowControl w:val="0"/>
              <w:rPr>
                <w:lang w:val="nl-NL"/>
              </w:rPr>
            </w:pPr>
            <w:r w:rsidRPr="006A1951">
              <w:rPr>
                <w:lang w:val="nl-NL"/>
              </w:rPr>
              <w:t>name</w:t>
            </w:r>
          </w:p>
        </w:tc>
        <w:tc>
          <w:tcPr>
            <w:tcW w:w="4320" w:type="dxa"/>
            <w:tcMar>
              <w:top w:w="100" w:type="dxa"/>
              <w:left w:w="100" w:type="dxa"/>
              <w:bottom w:w="100" w:type="dxa"/>
              <w:right w:w="100" w:type="dxa"/>
            </w:tcMar>
          </w:tcPr>
          <w:p w14:paraId="714AFE89" w14:textId="77777777" w:rsidR="00197C46" w:rsidRPr="006A1951" w:rsidRDefault="00197C46" w:rsidP="00197C46">
            <w:pPr>
              <w:pStyle w:val="normal"/>
              <w:widowControl w:val="0"/>
              <w:rPr>
                <w:lang w:val="nl-NL"/>
              </w:rPr>
            </w:pPr>
            <w:r w:rsidRPr="006A1951">
              <w:rPr>
                <w:lang w:val="nl-NL"/>
              </w:rPr>
              <w:t>User Properties firstName, lastName</w:t>
            </w:r>
          </w:p>
        </w:tc>
      </w:tr>
      <w:tr w:rsidR="00197C46" w:rsidRPr="006A1951" w14:paraId="21FA7418" w14:textId="77777777" w:rsidTr="00197C46">
        <w:tc>
          <w:tcPr>
            <w:tcW w:w="4320" w:type="dxa"/>
            <w:tcMar>
              <w:top w:w="100" w:type="dxa"/>
              <w:left w:w="100" w:type="dxa"/>
              <w:bottom w:w="100" w:type="dxa"/>
              <w:right w:w="100" w:type="dxa"/>
            </w:tcMar>
          </w:tcPr>
          <w:p w14:paraId="4050C38E" w14:textId="77777777" w:rsidR="00197C46" w:rsidRPr="006A1951" w:rsidRDefault="00197C46" w:rsidP="00197C46">
            <w:pPr>
              <w:pStyle w:val="normal"/>
              <w:widowControl w:val="0"/>
              <w:rPr>
                <w:lang w:val="nl-NL"/>
              </w:rPr>
            </w:pPr>
            <w:r w:rsidRPr="006A1951">
              <w:rPr>
                <w:lang w:val="nl-NL"/>
              </w:rPr>
              <w:t>family_name</w:t>
            </w:r>
          </w:p>
        </w:tc>
        <w:tc>
          <w:tcPr>
            <w:tcW w:w="4320" w:type="dxa"/>
            <w:tcMar>
              <w:top w:w="100" w:type="dxa"/>
              <w:left w:w="100" w:type="dxa"/>
              <w:bottom w:w="100" w:type="dxa"/>
              <w:right w:w="100" w:type="dxa"/>
            </w:tcMar>
          </w:tcPr>
          <w:p w14:paraId="756AEC5C" w14:textId="77777777" w:rsidR="00197C46" w:rsidRPr="006A1951" w:rsidRDefault="00197C46" w:rsidP="00197C46">
            <w:pPr>
              <w:pStyle w:val="normal"/>
              <w:widowControl w:val="0"/>
              <w:rPr>
                <w:lang w:val="nl-NL"/>
              </w:rPr>
            </w:pPr>
            <w:r w:rsidRPr="006A1951">
              <w:rPr>
                <w:lang w:val="nl-NL"/>
              </w:rPr>
              <w:t>User Property lastName</w:t>
            </w:r>
          </w:p>
        </w:tc>
      </w:tr>
    </w:tbl>
    <w:p w14:paraId="20447B23" w14:textId="77777777" w:rsidR="00197C46" w:rsidRPr="006A1951" w:rsidRDefault="00197C46" w:rsidP="00197C46">
      <w:pPr>
        <w:pStyle w:val="normal"/>
        <w:rPr>
          <w:lang w:val="nl-NL"/>
        </w:rPr>
      </w:pPr>
    </w:p>
    <w:p w14:paraId="7E34ACF3" w14:textId="55D6F41A" w:rsidR="00197C46" w:rsidRPr="006A1951" w:rsidRDefault="00C464FA" w:rsidP="00197C46">
      <w:pPr>
        <w:pStyle w:val="normal"/>
        <w:rPr>
          <w:lang w:val="nl-NL"/>
        </w:rPr>
      </w:pPr>
      <w:r>
        <w:rPr>
          <w:noProof/>
        </w:rPr>
        <w:drawing>
          <wp:inline distT="0" distB="0" distL="0" distR="0" wp14:anchorId="2636D1F9" wp14:editId="325D4514">
            <wp:extent cx="5940425" cy="2349003"/>
            <wp:effectExtent l="0" t="0" r="3175" b="0"/>
            <wp:docPr id="52"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349003"/>
                    </a:xfrm>
                    <a:prstGeom prst="rect">
                      <a:avLst/>
                    </a:prstGeom>
                    <a:noFill/>
                    <a:ln>
                      <a:noFill/>
                    </a:ln>
                  </pic:spPr>
                </pic:pic>
              </a:graphicData>
            </a:graphic>
          </wp:inline>
        </w:drawing>
      </w:r>
    </w:p>
    <w:p w14:paraId="45DBF22B" w14:textId="77777777" w:rsidR="00197C46" w:rsidRPr="006A1951" w:rsidRDefault="00197C46" w:rsidP="00197C46">
      <w:pPr>
        <w:pStyle w:val="normal"/>
        <w:rPr>
          <w:lang w:val="nl-NL"/>
        </w:rPr>
      </w:pPr>
      <w:r w:rsidRPr="006A1951">
        <w:rPr>
          <w:lang w:val="nl-NL"/>
        </w:rPr>
        <w:lastRenderedPageBreak/>
        <w:t xml:space="preserve">Aan deze default mappers zijn voor de client </w:t>
      </w:r>
      <w:r w:rsidRPr="006A1951">
        <w:rPr>
          <w:b/>
          <w:lang w:val="nl-NL"/>
        </w:rPr>
        <w:t>js-console</w:t>
      </w:r>
      <w:r w:rsidRPr="006A1951">
        <w:rPr>
          <w:lang w:val="nl-NL"/>
        </w:rPr>
        <w:t xml:space="preserve"> de volgende mappers toegevoegd, deze overschrijven dus de claims die door de default mappers worden gezet:</w:t>
      </w:r>
    </w:p>
    <w:p w14:paraId="21E63A42" w14:textId="77777777" w:rsidR="00197C46" w:rsidRPr="006A1951" w:rsidRDefault="00197C46" w:rsidP="00197C46">
      <w:pPr>
        <w:pStyle w:val="normal"/>
        <w:rPr>
          <w:lang w:val="nl-NL"/>
        </w:rPr>
      </w:pPr>
    </w:p>
    <w:tbl>
      <w:tblPr>
        <w:tblW w:w="8640" w:type="dxa"/>
        <w:tblInd w:w="-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197C46" w:rsidRPr="006A1951" w14:paraId="44C683E2" w14:textId="77777777" w:rsidTr="00197C46">
        <w:tc>
          <w:tcPr>
            <w:tcW w:w="4320" w:type="dxa"/>
            <w:tcMar>
              <w:top w:w="100" w:type="dxa"/>
              <w:left w:w="100" w:type="dxa"/>
              <w:bottom w:w="100" w:type="dxa"/>
              <w:right w:w="100" w:type="dxa"/>
            </w:tcMar>
          </w:tcPr>
          <w:p w14:paraId="1855B944" w14:textId="77777777" w:rsidR="00197C46" w:rsidRPr="006A1951" w:rsidRDefault="00197C46" w:rsidP="00197C46">
            <w:pPr>
              <w:pStyle w:val="normal"/>
              <w:widowControl w:val="0"/>
              <w:rPr>
                <w:lang w:val="nl-NL"/>
              </w:rPr>
            </w:pPr>
            <w:r w:rsidRPr="006A1951">
              <w:rPr>
                <w:b/>
                <w:lang w:val="nl-NL"/>
              </w:rPr>
              <w:t>Claim</w:t>
            </w:r>
          </w:p>
        </w:tc>
        <w:tc>
          <w:tcPr>
            <w:tcW w:w="4320" w:type="dxa"/>
            <w:tcMar>
              <w:top w:w="100" w:type="dxa"/>
              <w:left w:w="100" w:type="dxa"/>
              <w:bottom w:w="100" w:type="dxa"/>
              <w:right w:w="100" w:type="dxa"/>
            </w:tcMar>
          </w:tcPr>
          <w:p w14:paraId="2BB11D87" w14:textId="77777777" w:rsidR="00197C46" w:rsidRPr="006A1951" w:rsidRDefault="00197C46" w:rsidP="00197C46">
            <w:pPr>
              <w:pStyle w:val="normal"/>
              <w:widowControl w:val="0"/>
              <w:rPr>
                <w:lang w:val="nl-NL"/>
              </w:rPr>
            </w:pPr>
            <w:r w:rsidRPr="006A1951">
              <w:rPr>
                <w:b/>
                <w:lang w:val="nl-NL"/>
              </w:rPr>
              <w:t>Waarde</w:t>
            </w:r>
          </w:p>
        </w:tc>
      </w:tr>
      <w:tr w:rsidR="00197C46" w:rsidRPr="006A1951" w14:paraId="1A3C2AA8" w14:textId="77777777" w:rsidTr="00197C46">
        <w:tc>
          <w:tcPr>
            <w:tcW w:w="4320" w:type="dxa"/>
            <w:tcMar>
              <w:top w:w="100" w:type="dxa"/>
              <w:left w:w="100" w:type="dxa"/>
              <w:bottom w:w="100" w:type="dxa"/>
              <w:right w:w="100" w:type="dxa"/>
            </w:tcMar>
          </w:tcPr>
          <w:p w14:paraId="0EBE45A7" w14:textId="77777777" w:rsidR="00197C46" w:rsidRPr="006A1951" w:rsidRDefault="00197C46" w:rsidP="00197C46">
            <w:pPr>
              <w:pStyle w:val="normal"/>
              <w:widowControl w:val="0"/>
              <w:rPr>
                <w:lang w:val="nl-NL"/>
              </w:rPr>
            </w:pPr>
            <w:r w:rsidRPr="006A1951">
              <w:rPr>
                <w:lang w:val="nl-NL"/>
              </w:rPr>
              <w:t>preferred_username</w:t>
            </w:r>
          </w:p>
        </w:tc>
        <w:tc>
          <w:tcPr>
            <w:tcW w:w="4320" w:type="dxa"/>
            <w:tcMar>
              <w:top w:w="100" w:type="dxa"/>
              <w:left w:w="100" w:type="dxa"/>
              <w:bottom w:w="100" w:type="dxa"/>
              <w:right w:w="100" w:type="dxa"/>
            </w:tcMar>
          </w:tcPr>
          <w:p w14:paraId="3482D543" w14:textId="2A4F1557" w:rsidR="00197C46" w:rsidRPr="006A1951" w:rsidRDefault="00197C46" w:rsidP="00C464FA">
            <w:pPr>
              <w:pStyle w:val="normal"/>
              <w:widowControl w:val="0"/>
              <w:rPr>
                <w:lang w:val="nl-NL"/>
              </w:rPr>
            </w:pPr>
            <w:r w:rsidRPr="006A1951">
              <w:rPr>
                <w:lang w:val="nl-NL"/>
              </w:rPr>
              <w:t xml:space="preserve">Attribuut </w:t>
            </w:r>
            <w:r w:rsidR="00C464FA">
              <w:rPr>
                <w:lang w:val="nl-NL"/>
              </w:rPr>
              <w:t>uid</w:t>
            </w:r>
          </w:p>
        </w:tc>
      </w:tr>
      <w:tr w:rsidR="00197C46" w:rsidRPr="006A1951" w14:paraId="0CC99DB9" w14:textId="77777777" w:rsidTr="00197C46">
        <w:tc>
          <w:tcPr>
            <w:tcW w:w="4320" w:type="dxa"/>
            <w:tcMar>
              <w:top w:w="100" w:type="dxa"/>
              <w:left w:w="100" w:type="dxa"/>
              <w:bottom w:w="100" w:type="dxa"/>
              <w:right w:w="100" w:type="dxa"/>
            </w:tcMar>
          </w:tcPr>
          <w:p w14:paraId="113D352B" w14:textId="77777777" w:rsidR="00197C46" w:rsidRPr="006A1951" w:rsidRDefault="00197C46" w:rsidP="00197C46">
            <w:pPr>
              <w:pStyle w:val="normal"/>
              <w:widowControl w:val="0"/>
              <w:rPr>
                <w:lang w:val="nl-NL"/>
              </w:rPr>
            </w:pPr>
            <w:r w:rsidRPr="006A1951">
              <w:rPr>
                <w:lang w:val="nl-NL"/>
              </w:rPr>
              <w:t>username</w:t>
            </w:r>
          </w:p>
        </w:tc>
        <w:tc>
          <w:tcPr>
            <w:tcW w:w="4320" w:type="dxa"/>
            <w:tcMar>
              <w:top w:w="100" w:type="dxa"/>
              <w:left w:w="100" w:type="dxa"/>
              <w:bottom w:w="100" w:type="dxa"/>
              <w:right w:w="100" w:type="dxa"/>
            </w:tcMar>
          </w:tcPr>
          <w:p w14:paraId="742D66B2" w14:textId="77777777" w:rsidR="00197C46" w:rsidRPr="006A1951" w:rsidRDefault="00197C46" w:rsidP="00197C46">
            <w:pPr>
              <w:pStyle w:val="normal"/>
              <w:widowControl w:val="0"/>
              <w:rPr>
                <w:lang w:val="nl-NL"/>
              </w:rPr>
            </w:pPr>
            <w:r w:rsidRPr="006A1951">
              <w:rPr>
                <w:lang w:val="nl-NL"/>
              </w:rPr>
              <w:t>Attribuut uid</w:t>
            </w:r>
          </w:p>
        </w:tc>
      </w:tr>
      <w:tr w:rsidR="00197C46" w:rsidRPr="006A1951" w14:paraId="76AC46D7" w14:textId="77777777" w:rsidTr="00197C46">
        <w:tc>
          <w:tcPr>
            <w:tcW w:w="4320" w:type="dxa"/>
            <w:tcMar>
              <w:top w:w="100" w:type="dxa"/>
              <w:left w:w="100" w:type="dxa"/>
              <w:bottom w:w="100" w:type="dxa"/>
              <w:right w:w="100" w:type="dxa"/>
            </w:tcMar>
          </w:tcPr>
          <w:p w14:paraId="2DB47AC8" w14:textId="77777777" w:rsidR="00197C46" w:rsidRPr="006A1951" w:rsidRDefault="00197C46" w:rsidP="00197C46">
            <w:pPr>
              <w:pStyle w:val="normal"/>
              <w:widowControl w:val="0"/>
              <w:rPr>
                <w:lang w:val="nl-NL"/>
              </w:rPr>
            </w:pPr>
            <w:r w:rsidRPr="006A1951">
              <w:rPr>
                <w:lang w:val="nl-NL"/>
              </w:rPr>
              <w:t>email</w:t>
            </w:r>
          </w:p>
        </w:tc>
        <w:tc>
          <w:tcPr>
            <w:tcW w:w="4320" w:type="dxa"/>
            <w:tcMar>
              <w:top w:w="100" w:type="dxa"/>
              <w:left w:w="100" w:type="dxa"/>
              <w:bottom w:w="100" w:type="dxa"/>
              <w:right w:w="100" w:type="dxa"/>
            </w:tcMar>
          </w:tcPr>
          <w:p w14:paraId="7FD70373" w14:textId="77777777" w:rsidR="00197C46" w:rsidRPr="006A1951" w:rsidRDefault="00197C46" w:rsidP="00197C46">
            <w:pPr>
              <w:pStyle w:val="normal"/>
              <w:widowControl w:val="0"/>
              <w:rPr>
                <w:lang w:val="nl-NL"/>
              </w:rPr>
            </w:pPr>
            <w:r w:rsidRPr="006A1951">
              <w:rPr>
                <w:lang w:val="nl-NL"/>
              </w:rPr>
              <w:t>Attribuut mail</w:t>
            </w:r>
          </w:p>
        </w:tc>
      </w:tr>
    </w:tbl>
    <w:p w14:paraId="4A268DE2" w14:textId="77777777" w:rsidR="00197C46" w:rsidRPr="006A1951" w:rsidRDefault="00197C46" w:rsidP="00197C46">
      <w:pPr>
        <w:pStyle w:val="normal"/>
        <w:rPr>
          <w:lang w:val="nl-NL"/>
        </w:rPr>
      </w:pPr>
    </w:p>
    <w:p w14:paraId="441DE09B" w14:textId="25466E7D" w:rsidR="00197C46" w:rsidRPr="006A1951" w:rsidRDefault="00C464FA" w:rsidP="00C464FA">
      <w:pPr>
        <w:pStyle w:val="Kop5"/>
        <w:rPr>
          <w:rFonts w:hint="eastAsia"/>
        </w:rPr>
      </w:pPr>
      <w:bookmarkStart w:id="50" w:name="h.147n2zr" w:colFirst="0" w:colLast="0"/>
      <w:bookmarkEnd w:id="50"/>
      <w:r>
        <w:rPr>
          <w:rFonts w:hint="eastAsia"/>
        </w:rPr>
        <w:t>u</w:t>
      </w:r>
      <w:r>
        <w:t xml:space="preserve">id </w:t>
      </w:r>
      <w:r w:rsidR="00197C46" w:rsidRPr="006A1951">
        <w:t>to preferred_username</w:t>
      </w:r>
    </w:p>
    <w:p w14:paraId="493E7B6A" w14:textId="2C83B340" w:rsidR="00197C46" w:rsidRPr="006A1951" w:rsidRDefault="00C464FA" w:rsidP="00197C46">
      <w:pPr>
        <w:pStyle w:val="normal"/>
        <w:rPr>
          <w:lang w:val="nl-NL"/>
        </w:rPr>
      </w:pPr>
      <w:r>
        <w:rPr>
          <w:noProof/>
        </w:rPr>
        <w:drawing>
          <wp:inline distT="0" distB="0" distL="0" distR="0" wp14:anchorId="7D8DD1EB" wp14:editId="786BA5ED">
            <wp:extent cx="5940425" cy="3737929"/>
            <wp:effectExtent l="0" t="0" r="3175" b="0"/>
            <wp:docPr id="53"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3737929"/>
                    </a:xfrm>
                    <a:prstGeom prst="rect">
                      <a:avLst/>
                    </a:prstGeom>
                    <a:noFill/>
                    <a:ln>
                      <a:noFill/>
                    </a:ln>
                  </pic:spPr>
                </pic:pic>
              </a:graphicData>
            </a:graphic>
          </wp:inline>
        </w:drawing>
      </w:r>
    </w:p>
    <w:p w14:paraId="7D117AEE" w14:textId="77777777" w:rsidR="00197C46" w:rsidRPr="006A1951" w:rsidRDefault="00197C46" w:rsidP="00C464FA">
      <w:pPr>
        <w:pStyle w:val="Kop5"/>
        <w:rPr>
          <w:rFonts w:hint="eastAsia"/>
        </w:rPr>
      </w:pPr>
      <w:bookmarkStart w:id="51" w:name="h.3o7alnk" w:colFirst="0" w:colLast="0"/>
      <w:bookmarkEnd w:id="51"/>
      <w:r w:rsidRPr="006A1951">
        <w:lastRenderedPageBreak/>
        <w:t>uid to username</w:t>
      </w:r>
    </w:p>
    <w:p w14:paraId="22A5EC1B" w14:textId="349CDEA9" w:rsidR="00197C46" w:rsidRPr="006A1951" w:rsidRDefault="00C464FA" w:rsidP="00197C46">
      <w:pPr>
        <w:pStyle w:val="normal"/>
        <w:rPr>
          <w:lang w:val="nl-NL"/>
        </w:rPr>
      </w:pPr>
      <w:r>
        <w:rPr>
          <w:noProof/>
        </w:rPr>
        <w:drawing>
          <wp:inline distT="0" distB="0" distL="0" distR="0" wp14:anchorId="7210A86D" wp14:editId="56CE5C36">
            <wp:extent cx="5940425" cy="3714123"/>
            <wp:effectExtent l="0" t="0" r="3175" b="0"/>
            <wp:docPr id="5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3714123"/>
                    </a:xfrm>
                    <a:prstGeom prst="rect">
                      <a:avLst/>
                    </a:prstGeom>
                    <a:noFill/>
                    <a:ln>
                      <a:noFill/>
                    </a:ln>
                  </pic:spPr>
                </pic:pic>
              </a:graphicData>
            </a:graphic>
          </wp:inline>
        </w:drawing>
      </w:r>
    </w:p>
    <w:p w14:paraId="525F9429" w14:textId="77777777" w:rsidR="00197C46" w:rsidRPr="006A1951" w:rsidRDefault="00197C46" w:rsidP="00197C46">
      <w:pPr>
        <w:pStyle w:val="Kop5"/>
        <w:rPr>
          <w:rFonts w:hint="eastAsia"/>
        </w:rPr>
      </w:pPr>
      <w:bookmarkStart w:id="52" w:name="h.23ckvvd" w:colFirst="0" w:colLast="0"/>
      <w:bookmarkEnd w:id="52"/>
      <w:r w:rsidRPr="006A1951">
        <w:t>IdP mail to email</w:t>
      </w:r>
    </w:p>
    <w:p w14:paraId="37C3C642" w14:textId="7F209A64" w:rsidR="00197C46" w:rsidRPr="006A1951" w:rsidRDefault="0062785D" w:rsidP="00197C46">
      <w:pPr>
        <w:pStyle w:val="normal"/>
        <w:rPr>
          <w:lang w:val="nl-NL"/>
        </w:rPr>
      </w:pPr>
      <w:r>
        <w:rPr>
          <w:noProof/>
        </w:rPr>
        <w:drawing>
          <wp:inline distT="0" distB="0" distL="0" distR="0" wp14:anchorId="56183BCA" wp14:editId="78985DBF">
            <wp:extent cx="5940425" cy="3692204"/>
            <wp:effectExtent l="0" t="0" r="3175" b="0"/>
            <wp:docPr id="55"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3692204"/>
                    </a:xfrm>
                    <a:prstGeom prst="rect">
                      <a:avLst/>
                    </a:prstGeom>
                    <a:noFill/>
                    <a:ln>
                      <a:noFill/>
                    </a:ln>
                  </pic:spPr>
                </pic:pic>
              </a:graphicData>
            </a:graphic>
          </wp:inline>
        </w:drawing>
      </w:r>
    </w:p>
    <w:p w14:paraId="6C9991E3" w14:textId="77777777" w:rsidR="00197C46" w:rsidRPr="006A1951" w:rsidRDefault="00197C46" w:rsidP="00197C46">
      <w:pPr>
        <w:pStyle w:val="normal"/>
        <w:rPr>
          <w:lang w:val="nl-NL"/>
        </w:rPr>
      </w:pPr>
    </w:p>
    <w:p w14:paraId="5A7EAF58" w14:textId="77777777" w:rsidR="00197C46" w:rsidRPr="006A1951" w:rsidRDefault="00197C46" w:rsidP="00197C46">
      <w:pPr>
        <w:pStyle w:val="Kop2"/>
        <w:rPr>
          <w:rFonts w:hint="eastAsia"/>
        </w:rPr>
      </w:pPr>
      <w:bookmarkStart w:id="53" w:name="h.ihv636" w:colFirst="0" w:colLast="0"/>
      <w:bookmarkStart w:id="54" w:name="_Toc316286007"/>
      <w:bookmarkEnd w:id="53"/>
      <w:r w:rsidRPr="006A1951">
        <w:t>Configuratie JBoss Apiman</w:t>
      </w:r>
      <w:bookmarkEnd w:id="54"/>
    </w:p>
    <w:p w14:paraId="4919A2CD" w14:textId="1FCC116B" w:rsidR="005B7F2E" w:rsidRPr="006A1951" w:rsidRDefault="00197C46" w:rsidP="005B7F2E">
      <w:pPr>
        <w:pStyle w:val="LO-normal"/>
        <w:rPr>
          <w:lang w:val="nl-NL"/>
        </w:rPr>
      </w:pPr>
      <w:r w:rsidRPr="006A1951">
        <w:rPr>
          <w:lang w:val="nl-NL"/>
        </w:rPr>
        <w:t xml:space="preserve">Voor configuratie van JBoss Apiman kan men inloggen met de standaard username/wachtwoord admin/admin123! op </w:t>
      </w:r>
      <w:r w:rsidR="0062785D">
        <w:rPr>
          <w:lang w:val="nl-NL"/>
        </w:rPr>
        <w:t>de URL</w:t>
      </w:r>
      <w:r w:rsidR="005B7F2E" w:rsidRPr="006A1951">
        <w:rPr>
          <w:lang w:val="nl-NL"/>
        </w:rPr>
        <w:t>:</w:t>
      </w:r>
    </w:p>
    <w:p w14:paraId="232795A8" w14:textId="77777777" w:rsidR="005B7F2E" w:rsidRPr="006A1951" w:rsidRDefault="006A1951" w:rsidP="005B7F2E">
      <w:pPr>
        <w:pStyle w:val="LO-normal"/>
        <w:numPr>
          <w:ilvl w:val="0"/>
          <w:numId w:val="23"/>
        </w:numPr>
        <w:rPr>
          <w:lang w:val="nl-NL"/>
        </w:rPr>
      </w:pPr>
      <w:hyperlink r:id="rId44" w:history="1">
        <w:r w:rsidR="005B7F2E" w:rsidRPr="006A1951">
          <w:rPr>
            <w:rStyle w:val="Hyperlink"/>
            <w:lang w:val="nl-NL"/>
          </w:rPr>
          <w:t>https://localhost:8443/apimanui/</w:t>
        </w:r>
      </w:hyperlink>
    </w:p>
    <w:p w14:paraId="40A513F1" w14:textId="77777777" w:rsidR="00197C46" w:rsidRPr="006A1951" w:rsidRDefault="00197C46" w:rsidP="00197C46">
      <w:pPr>
        <w:pStyle w:val="normal"/>
        <w:rPr>
          <w:lang w:val="nl-NL"/>
        </w:rPr>
      </w:pPr>
    </w:p>
    <w:p w14:paraId="17FACA16" w14:textId="0C1EF57D" w:rsidR="00197C46" w:rsidRPr="006A1951" w:rsidRDefault="0062785D" w:rsidP="00197C46">
      <w:pPr>
        <w:pStyle w:val="normal"/>
        <w:rPr>
          <w:lang w:val="nl-NL"/>
        </w:rPr>
      </w:pPr>
      <w:r>
        <w:rPr>
          <w:noProof/>
        </w:rPr>
        <w:drawing>
          <wp:inline distT="0" distB="0" distL="0" distR="0" wp14:anchorId="799781B5" wp14:editId="03F314D3">
            <wp:extent cx="5940425" cy="2604814"/>
            <wp:effectExtent l="0" t="0" r="3175" b="11430"/>
            <wp:docPr id="56"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2604814"/>
                    </a:xfrm>
                    <a:prstGeom prst="rect">
                      <a:avLst/>
                    </a:prstGeom>
                    <a:noFill/>
                    <a:ln>
                      <a:noFill/>
                    </a:ln>
                  </pic:spPr>
                </pic:pic>
              </a:graphicData>
            </a:graphic>
          </wp:inline>
        </w:drawing>
      </w:r>
    </w:p>
    <w:p w14:paraId="0B27770D" w14:textId="77777777" w:rsidR="00197C46" w:rsidRPr="006A1951" w:rsidRDefault="00197C46" w:rsidP="00197C46">
      <w:pPr>
        <w:pStyle w:val="normal"/>
        <w:rPr>
          <w:lang w:val="nl-NL"/>
        </w:rPr>
      </w:pPr>
    </w:p>
    <w:p w14:paraId="040EE506" w14:textId="1F72A20B" w:rsidR="00197C46" w:rsidRPr="006A1951" w:rsidRDefault="00197C46" w:rsidP="00197C46">
      <w:pPr>
        <w:pStyle w:val="normal"/>
        <w:rPr>
          <w:lang w:val="nl-NL"/>
        </w:rPr>
      </w:pPr>
      <w:r w:rsidRPr="006A1951">
        <w:rPr>
          <w:lang w:val="nl-NL"/>
        </w:rPr>
        <w:t>Na het inloggen komt men in het overzicht scherm van JBoss Apiman. De beschikbare opties in de scherm</w:t>
      </w:r>
      <w:r w:rsidR="0062785D">
        <w:rPr>
          <w:lang w:val="nl-NL"/>
        </w:rPr>
        <w:t>en</w:t>
      </w:r>
      <w:r w:rsidRPr="006A1951">
        <w:rPr>
          <w:lang w:val="nl-NL"/>
        </w:rPr>
        <w:t xml:space="preserve"> zijn afhankelijk van de rollen en rechten.</w:t>
      </w:r>
    </w:p>
    <w:p w14:paraId="4A74CC9A" w14:textId="61C26D78" w:rsidR="00197C46" w:rsidRPr="006A1951" w:rsidRDefault="0062785D" w:rsidP="00197C46">
      <w:pPr>
        <w:pStyle w:val="normal"/>
        <w:rPr>
          <w:lang w:val="nl-NL"/>
        </w:rPr>
      </w:pPr>
      <w:r>
        <w:rPr>
          <w:noProof/>
        </w:rPr>
        <w:drawing>
          <wp:inline distT="0" distB="0" distL="0" distR="0" wp14:anchorId="03A2BBAF" wp14:editId="44217A67">
            <wp:extent cx="5940425" cy="3714914"/>
            <wp:effectExtent l="0" t="0" r="3175" b="0"/>
            <wp:docPr id="57"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714914"/>
                    </a:xfrm>
                    <a:prstGeom prst="rect">
                      <a:avLst/>
                    </a:prstGeom>
                    <a:noFill/>
                    <a:ln>
                      <a:noFill/>
                    </a:ln>
                  </pic:spPr>
                </pic:pic>
              </a:graphicData>
            </a:graphic>
          </wp:inline>
        </w:drawing>
      </w:r>
    </w:p>
    <w:p w14:paraId="7DDA1D56" w14:textId="77777777" w:rsidR="004473A2" w:rsidRPr="006A1951" w:rsidRDefault="004473A2" w:rsidP="00197C46">
      <w:pPr>
        <w:pStyle w:val="normal"/>
        <w:rPr>
          <w:lang w:val="nl-NL"/>
        </w:rPr>
      </w:pPr>
    </w:p>
    <w:p w14:paraId="33A473F0" w14:textId="77777777" w:rsidR="00197C46" w:rsidRPr="006A1951" w:rsidRDefault="00197C46" w:rsidP="00197C46">
      <w:pPr>
        <w:pStyle w:val="Kop3"/>
        <w:rPr>
          <w:rFonts w:hint="eastAsia"/>
        </w:rPr>
      </w:pPr>
      <w:bookmarkStart w:id="55" w:name="h.32hioqz" w:colFirst="0" w:colLast="0"/>
      <w:bookmarkStart w:id="56" w:name="_Toc316286008"/>
      <w:bookmarkEnd w:id="55"/>
      <w:r w:rsidRPr="006A1951">
        <w:t>Installatie extra plugins</w:t>
      </w:r>
      <w:bookmarkEnd w:id="56"/>
    </w:p>
    <w:p w14:paraId="4700963A" w14:textId="652EA662" w:rsidR="00197C46" w:rsidRPr="006A1951" w:rsidRDefault="00197C46" w:rsidP="00197C46">
      <w:pPr>
        <w:pStyle w:val="normal"/>
        <w:rPr>
          <w:lang w:val="nl-NL"/>
        </w:rPr>
      </w:pPr>
      <w:r w:rsidRPr="006A1951">
        <w:rPr>
          <w:lang w:val="nl-NL"/>
        </w:rPr>
        <w:t xml:space="preserve">JBoss Apiman biedt ondersteuning voor plugins voor het toevoegen van extra functionaliteit. Standaard zijn een aantal </w:t>
      </w:r>
      <w:r w:rsidR="0062785D" w:rsidRPr="006A1951">
        <w:rPr>
          <w:lang w:val="nl-NL"/>
        </w:rPr>
        <w:t>officiële</w:t>
      </w:r>
      <w:r w:rsidRPr="006A1951">
        <w:rPr>
          <w:lang w:val="nl-NL"/>
        </w:rPr>
        <w:t xml:space="preserve"> plugins beschikbaar die niet meegeleverd worden met de standaard distributies, maar die men wel eenvoudig kan toevoegen.</w:t>
      </w:r>
    </w:p>
    <w:p w14:paraId="7C901951" w14:textId="77777777" w:rsidR="00197C46" w:rsidRPr="006A1951" w:rsidRDefault="00197C46" w:rsidP="00197C46">
      <w:pPr>
        <w:pStyle w:val="normal"/>
        <w:rPr>
          <w:lang w:val="nl-NL"/>
        </w:rPr>
      </w:pPr>
      <w:r w:rsidRPr="006A1951">
        <w:rPr>
          <w:lang w:val="nl-NL"/>
        </w:rPr>
        <w:t xml:space="preserve">Kies in het overzichtsscherm van JBoss Apiman voor </w:t>
      </w:r>
      <w:r w:rsidRPr="006A1951">
        <w:rPr>
          <w:i/>
          <w:lang w:val="nl-NL"/>
        </w:rPr>
        <w:t>Manage Plugins</w:t>
      </w:r>
      <w:r w:rsidRPr="006A1951">
        <w:rPr>
          <w:lang w:val="nl-NL"/>
        </w:rPr>
        <w:t>.</w:t>
      </w:r>
    </w:p>
    <w:p w14:paraId="3F2827FF" w14:textId="77777777" w:rsidR="00197C46" w:rsidRPr="006A1951" w:rsidRDefault="00197C46" w:rsidP="00197C46">
      <w:pPr>
        <w:pStyle w:val="normal"/>
        <w:rPr>
          <w:lang w:val="nl-NL"/>
        </w:rPr>
      </w:pPr>
      <w:r w:rsidRPr="006A1951">
        <w:rPr>
          <w:lang w:val="nl-NL"/>
        </w:rPr>
        <w:t>Het volgende scherm verschijnt:</w:t>
      </w:r>
    </w:p>
    <w:p w14:paraId="029326F3" w14:textId="5BA361BB" w:rsidR="00197C46" w:rsidRPr="006A1951" w:rsidRDefault="0062785D" w:rsidP="00197C46">
      <w:pPr>
        <w:pStyle w:val="normal"/>
        <w:rPr>
          <w:lang w:val="nl-NL"/>
        </w:rPr>
      </w:pPr>
      <w:r>
        <w:rPr>
          <w:noProof/>
        </w:rPr>
        <w:lastRenderedPageBreak/>
        <w:drawing>
          <wp:inline distT="0" distB="0" distL="0" distR="0" wp14:anchorId="60C275D5" wp14:editId="5377D4B9">
            <wp:extent cx="5940425" cy="2059540"/>
            <wp:effectExtent l="0" t="0" r="3175" b="0"/>
            <wp:docPr id="58"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2059540"/>
                    </a:xfrm>
                    <a:prstGeom prst="rect">
                      <a:avLst/>
                    </a:prstGeom>
                    <a:noFill/>
                    <a:ln>
                      <a:noFill/>
                    </a:ln>
                  </pic:spPr>
                </pic:pic>
              </a:graphicData>
            </a:graphic>
          </wp:inline>
        </w:drawing>
      </w:r>
    </w:p>
    <w:p w14:paraId="6249EC6D" w14:textId="77777777" w:rsidR="00197C46" w:rsidRPr="006A1951" w:rsidRDefault="00197C46" w:rsidP="00197C46">
      <w:pPr>
        <w:pStyle w:val="normal"/>
        <w:rPr>
          <w:lang w:val="nl-NL"/>
        </w:rPr>
      </w:pPr>
    </w:p>
    <w:p w14:paraId="48FFFBA0" w14:textId="77777777" w:rsidR="00197C46" w:rsidRPr="006A1951" w:rsidRDefault="00197C46" w:rsidP="00197C46">
      <w:pPr>
        <w:pStyle w:val="Kop4"/>
        <w:rPr>
          <w:rFonts w:hint="eastAsia"/>
        </w:rPr>
      </w:pPr>
      <w:bookmarkStart w:id="57" w:name="h.1hmsyys" w:colFirst="0" w:colLast="0"/>
      <w:bookmarkEnd w:id="57"/>
      <w:r w:rsidRPr="006A1951">
        <w:t>Installatie Keycloak OAuth2 Policy plugin</w:t>
      </w:r>
    </w:p>
    <w:p w14:paraId="1F64F46E" w14:textId="77777777" w:rsidR="00197C46" w:rsidRPr="006A1951" w:rsidRDefault="00197C46" w:rsidP="00197C46">
      <w:pPr>
        <w:pStyle w:val="normal"/>
        <w:rPr>
          <w:lang w:val="nl-NL"/>
        </w:rPr>
      </w:pPr>
      <w:r w:rsidRPr="006A1951">
        <w:rPr>
          <w:lang w:val="nl-NL"/>
        </w:rPr>
        <w:t xml:space="preserve">Kies in het Plugins scherm voor </w:t>
      </w:r>
      <w:r w:rsidRPr="006A1951">
        <w:rPr>
          <w:i/>
          <w:lang w:val="nl-NL"/>
        </w:rPr>
        <w:t>Add Plugin</w:t>
      </w:r>
      <w:r w:rsidRPr="006A1951">
        <w:rPr>
          <w:lang w:val="nl-NL"/>
        </w:rPr>
        <w:t>. Een formulier verschijnt welke als volgt moet worden ingevuld:</w:t>
      </w:r>
    </w:p>
    <w:p w14:paraId="7F01E87D" w14:textId="77777777" w:rsidR="00197C46" w:rsidRPr="006A1951" w:rsidRDefault="00197C46" w:rsidP="00197C46">
      <w:pPr>
        <w:pStyle w:val="normal"/>
        <w:numPr>
          <w:ilvl w:val="0"/>
          <w:numId w:val="12"/>
        </w:numPr>
        <w:ind w:hanging="360"/>
        <w:contextualSpacing/>
        <w:rPr>
          <w:lang w:val="nl-NL"/>
        </w:rPr>
      </w:pPr>
      <w:r w:rsidRPr="006A1951">
        <w:rPr>
          <w:lang w:val="nl-NL"/>
        </w:rPr>
        <w:t>Group Id : io.apiman.plugins</w:t>
      </w:r>
    </w:p>
    <w:p w14:paraId="0740FD06" w14:textId="77777777" w:rsidR="00197C46" w:rsidRPr="006A1951" w:rsidRDefault="00197C46" w:rsidP="00197C46">
      <w:pPr>
        <w:pStyle w:val="normal"/>
        <w:numPr>
          <w:ilvl w:val="0"/>
          <w:numId w:val="12"/>
        </w:numPr>
        <w:ind w:hanging="360"/>
        <w:contextualSpacing/>
        <w:rPr>
          <w:lang w:val="nl-NL"/>
        </w:rPr>
      </w:pPr>
      <w:r w:rsidRPr="006A1951">
        <w:rPr>
          <w:lang w:val="nl-NL"/>
        </w:rPr>
        <w:t>Artifact Id : apiman-plugins-keycloak-oauth-policy</w:t>
      </w:r>
    </w:p>
    <w:p w14:paraId="63377B29" w14:textId="77777777" w:rsidR="00197C46" w:rsidRPr="006A1951" w:rsidRDefault="00197C46" w:rsidP="00197C46">
      <w:pPr>
        <w:pStyle w:val="normal"/>
        <w:numPr>
          <w:ilvl w:val="0"/>
          <w:numId w:val="12"/>
        </w:numPr>
        <w:ind w:hanging="360"/>
        <w:contextualSpacing/>
        <w:rPr>
          <w:lang w:val="nl-NL"/>
        </w:rPr>
      </w:pPr>
      <w:r w:rsidRPr="006A1951">
        <w:rPr>
          <w:lang w:val="nl-NL"/>
        </w:rPr>
        <w:t>Version : 1.1.9.Final</w:t>
      </w:r>
    </w:p>
    <w:p w14:paraId="627CC5A2" w14:textId="77777777" w:rsidR="00197C46" w:rsidRPr="006A1951" w:rsidRDefault="00197C46" w:rsidP="00197C46">
      <w:pPr>
        <w:pStyle w:val="normal"/>
        <w:rPr>
          <w:lang w:val="nl-NL"/>
        </w:rPr>
      </w:pPr>
    </w:p>
    <w:p w14:paraId="67B6CDB6" w14:textId="77777777" w:rsidR="00197C46" w:rsidRPr="006A1951" w:rsidRDefault="00197C46" w:rsidP="00197C46">
      <w:pPr>
        <w:pStyle w:val="normal"/>
        <w:rPr>
          <w:lang w:val="nl-NL"/>
        </w:rPr>
      </w:pPr>
      <w:r w:rsidRPr="006A1951">
        <w:rPr>
          <w:lang w:val="nl-NL"/>
        </w:rPr>
        <w:t xml:space="preserve">De overige velden worden leeg gelaten. Het </w:t>
      </w:r>
      <w:r w:rsidRPr="006A1951">
        <w:rPr>
          <w:i/>
          <w:lang w:val="nl-NL"/>
        </w:rPr>
        <w:t>version</w:t>
      </w:r>
      <w:r w:rsidRPr="006A1951">
        <w:rPr>
          <w:lang w:val="nl-NL"/>
        </w:rPr>
        <w:t xml:space="preserve"> veld moet altijd gelijk zijn aan de versie van JBoss Apiman die gebruikt wordt!</w:t>
      </w:r>
    </w:p>
    <w:p w14:paraId="6AFEB49A" w14:textId="77777777" w:rsidR="00197C46" w:rsidRPr="006A1951" w:rsidRDefault="00197C46" w:rsidP="00197C46">
      <w:pPr>
        <w:pStyle w:val="normal"/>
        <w:rPr>
          <w:lang w:val="nl-NL"/>
        </w:rPr>
      </w:pPr>
    </w:p>
    <w:p w14:paraId="486370F4" w14:textId="77777777" w:rsidR="00197C46" w:rsidRPr="006A1951" w:rsidRDefault="00197C46" w:rsidP="00197C46">
      <w:pPr>
        <w:pStyle w:val="normal"/>
        <w:rPr>
          <w:lang w:val="nl-NL"/>
        </w:rPr>
      </w:pPr>
      <w:r w:rsidRPr="006A1951">
        <w:rPr>
          <w:lang w:val="nl-NL"/>
        </w:rPr>
        <w:t>Het ingevulde formulier ziet er dan als volgt uit:</w:t>
      </w:r>
    </w:p>
    <w:p w14:paraId="29F127F8" w14:textId="36CD0C1D" w:rsidR="00197C46" w:rsidRPr="006A1951" w:rsidRDefault="0062785D" w:rsidP="00197C46">
      <w:pPr>
        <w:pStyle w:val="normal"/>
        <w:rPr>
          <w:lang w:val="nl-NL"/>
        </w:rPr>
      </w:pPr>
      <w:r>
        <w:rPr>
          <w:noProof/>
        </w:rPr>
        <w:lastRenderedPageBreak/>
        <w:drawing>
          <wp:inline distT="0" distB="0" distL="0" distR="0" wp14:anchorId="1C638546" wp14:editId="1A149D52">
            <wp:extent cx="5940425" cy="6888556"/>
            <wp:effectExtent l="0" t="0" r="3175" b="0"/>
            <wp:docPr id="59"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6888556"/>
                    </a:xfrm>
                    <a:prstGeom prst="rect">
                      <a:avLst/>
                    </a:prstGeom>
                    <a:noFill/>
                    <a:ln>
                      <a:noFill/>
                    </a:ln>
                  </pic:spPr>
                </pic:pic>
              </a:graphicData>
            </a:graphic>
          </wp:inline>
        </w:drawing>
      </w:r>
    </w:p>
    <w:p w14:paraId="23971B14" w14:textId="77777777" w:rsidR="004473A2" w:rsidRPr="006A1951" w:rsidRDefault="004473A2" w:rsidP="00197C46">
      <w:pPr>
        <w:pStyle w:val="normal"/>
        <w:rPr>
          <w:lang w:val="nl-NL"/>
        </w:rPr>
      </w:pPr>
    </w:p>
    <w:p w14:paraId="76F69AC4" w14:textId="77777777" w:rsidR="00197C46" w:rsidRPr="006A1951" w:rsidRDefault="00197C46" w:rsidP="00197C46">
      <w:pPr>
        <w:pStyle w:val="Kop4"/>
        <w:rPr>
          <w:rFonts w:hint="eastAsia"/>
        </w:rPr>
      </w:pPr>
      <w:bookmarkStart w:id="58" w:name="h.41mghml" w:colFirst="0" w:colLast="0"/>
      <w:bookmarkEnd w:id="58"/>
      <w:r w:rsidRPr="006A1951">
        <w:t>Installatie Simple Header Policy plugin</w:t>
      </w:r>
    </w:p>
    <w:p w14:paraId="6D9C3C7F" w14:textId="77777777" w:rsidR="00197C46" w:rsidRPr="006A1951" w:rsidRDefault="00197C46" w:rsidP="00197C46">
      <w:pPr>
        <w:pStyle w:val="normal"/>
        <w:rPr>
          <w:lang w:val="nl-NL"/>
        </w:rPr>
      </w:pPr>
      <w:r w:rsidRPr="006A1951">
        <w:rPr>
          <w:lang w:val="nl-NL"/>
        </w:rPr>
        <w:t xml:space="preserve">Kies in het Plugins scherm voor </w:t>
      </w:r>
      <w:r w:rsidRPr="006A1951">
        <w:rPr>
          <w:i/>
          <w:lang w:val="nl-NL"/>
        </w:rPr>
        <w:t>Add Plugin</w:t>
      </w:r>
      <w:r w:rsidRPr="006A1951">
        <w:rPr>
          <w:lang w:val="nl-NL"/>
        </w:rPr>
        <w:t>. Een formulier verschijnt welke als volgt moet worden ingevuld:</w:t>
      </w:r>
    </w:p>
    <w:p w14:paraId="1DC9D88A" w14:textId="77777777" w:rsidR="00197C46" w:rsidRPr="006A1951" w:rsidRDefault="00197C46" w:rsidP="00197C46">
      <w:pPr>
        <w:pStyle w:val="normal"/>
        <w:numPr>
          <w:ilvl w:val="0"/>
          <w:numId w:val="12"/>
        </w:numPr>
        <w:ind w:hanging="360"/>
        <w:contextualSpacing/>
        <w:rPr>
          <w:lang w:val="nl-NL"/>
        </w:rPr>
      </w:pPr>
      <w:r w:rsidRPr="006A1951">
        <w:rPr>
          <w:lang w:val="nl-NL"/>
        </w:rPr>
        <w:t>Group Id : io.apiman.plugins</w:t>
      </w:r>
    </w:p>
    <w:p w14:paraId="6384D81C" w14:textId="77777777" w:rsidR="00197C46" w:rsidRPr="006A1951" w:rsidRDefault="00197C46" w:rsidP="00197C46">
      <w:pPr>
        <w:pStyle w:val="normal"/>
        <w:numPr>
          <w:ilvl w:val="0"/>
          <w:numId w:val="12"/>
        </w:numPr>
        <w:ind w:hanging="360"/>
        <w:contextualSpacing/>
        <w:rPr>
          <w:lang w:val="nl-NL"/>
        </w:rPr>
      </w:pPr>
      <w:r w:rsidRPr="006A1951">
        <w:rPr>
          <w:lang w:val="nl-NL"/>
        </w:rPr>
        <w:t>Artifact Id : apiman-plugins-simple-header-policy</w:t>
      </w:r>
    </w:p>
    <w:p w14:paraId="7A6389ED" w14:textId="77777777" w:rsidR="00197C46" w:rsidRPr="006A1951" w:rsidRDefault="00197C46" w:rsidP="00197C46">
      <w:pPr>
        <w:pStyle w:val="normal"/>
        <w:numPr>
          <w:ilvl w:val="0"/>
          <w:numId w:val="12"/>
        </w:numPr>
        <w:ind w:hanging="360"/>
        <w:contextualSpacing/>
        <w:rPr>
          <w:lang w:val="nl-NL"/>
        </w:rPr>
      </w:pPr>
      <w:r w:rsidRPr="006A1951">
        <w:rPr>
          <w:lang w:val="nl-NL"/>
        </w:rPr>
        <w:t>Version : 1.1.9.Final</w:t>
      </w:r>
    </w:p>
    <w:p w14:paraId="57AF4E8B" w14:textId="77777777" w:rsidR="00197C46" w:rsidRPr="006A1951" w:rsidRDefault="00197C46" w:rsidP="00197C46">
      <w:pPr>
        <w:pStyle w:val="normal"/>
        <w:rPr>
          <w:lang w:val="nl-NL"/>
        </w:rPr>
      </w:pPr>
    </w:p>
    <w:p w14:paraId="7B6517AA" w14:textId="77777777" w:rsidR="00197C46" w:rsidRPr="006A1951" w:rsidRDefault="00197C46" w:rsidP="00197C46">
      <w:pPr>
        <w:pStyle w:val="normal"/>
        <w:rPr>
          <w:lang w:val="nl-NL"/>
        </w:rPr>
      </w:pPr>
      <w:r w:rsidRPr="006A1951">
        <w:rPr>
          <w:lang w:val="nl-NL"/>
        </w:rPr>
        <w:lastRenderedPageBreak/>
        <w:t xml:space="preserve">De overige velden worden leeg gelaten. Het </w:t>
      </w:r>
      <w:r w:rsidRPr="006A1951">
        <w:rPr>
          <w:i/>
          <w:lang w:val="nl-NL"/>
        </w:rPr>
        <w:t>version</w:t>
      </w:r>
      <w:r w:rsidRPr="006A1951">
        <w:rPr>
          <w:lang w:val="nl-NL"/>
        </w:rPr>
        <w:t xml:space="preserve"> veld moet altijd gelijk zijn aan de versie van JBoss Apiman die gebruikt wordt!</w:t>
      </w:r>
    </w:p>
    <w:p w14:paraId="7049C78C" w14:textId="77777777" w:rsidR="00197C46" w:rsidRPr="006A1951" w:rsidRDefault="00197C46" w:rsidP="00197C46">
      <w:pPr>
        <w:pStyle w:val="normal"/>
        <w:rPr>
          <w:lang w:val="nl-NL"/>
        </w:rPr>
      </w:pPr>
    </w:p>
    <w:p w14:paraId="59792A30" w14:textId="77777777" w:rsidR="00197C46" w:rsidRPr="006A1951" w:rsidRDefault="00197C46" w:rsidP="00197C46">
      <w:pPr>
        <w:pStyle w:val="normal"/>
        <w:rPr>
          <w:lang w:val="nl-NL"/>
        </w:rPr>
      </w:pPr>
      <w:r w:rsidRPr="006A1951">
        <w:rPr>
          <w:lang w:val="nl-NL"/>
        </w:rPr>
        <w:t>Het ingevulde formulier ziet er dan als volgt uit:</w:t>
      </w:r>
    </w:p>
    <w:p w14:paraId="185455AC" w14:textId="26A1C6B6" w:rsidR="00197C46" w:rsidRPr="006A1951" w:rsidRDefault="0062785D" w:rsidP="00197C46">
      <w:pPr>
        <w:pStyle w:val="normal"/>
        <w:rPr>
          <w:lang w:val="nl-NL"/>
        </w:rPr>
      </w:pPr>
      <w:r>
        <w:rPr>
          <w:noProof/>
        </w:rPr>
        <w:drawing>
          <wp:inline distT="0" distB="0" distL="0" distR="0" wp14:anchorId="4AC14014" wp14:editId="7AA17B27">
            <wp:extent cx="5940425" cy="7546249"/>
            <wp:effectExtent l="0" t="0" r="3175" b="0"/>
            <wp:docPr id="60"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7546249"/>
                    </a:xfrm>
                    <a:prstGeom prst="rect">
                      <a:avLst/>
                    </a:prstGeom>
                    <a:noFill/>
                    <a:ln>
                      <a:noFill/>
                    </a:ln>
                  </pic:spPr>
                </pic:pic>
              </a:graphicData>
            </a:graphic>
          </wp:inline>
        </w:drawing>
      </w:r>
    </w:p>
    <w:p w14:paraId="76675FFA" w14:textId="77777777" w:rsidR="004473A2" w:rsidRPr="006A1951" w:rsidRDefault="004473A2" w:rsidP="00197C46">
      <w:pPr>
        <w:pStyle w:val="normal"/>
        <w:rPr>
          <w:lang w:val="nl-NL"/>
        </w:rPr>
      </w:pPr>
    </w:p>
    <w:p w14:paraId="76D9F85F" w14:textId="77777777" w:rsidR="00197C46" w:rsidRPr="006A1951" w:rsidRDefault="00197C46" w:rsidP="00197C46">
      <w:pPr>
        <w:pStyle w:val="Kop3"/>
        <w:rPr>
          <w:rFonts w:hint="eastAsia"/>
        </w:rPr>
      </w:pPr>
      <w:bookmarkStart w:id="59" w:name="h.2grqrue" w:colFirst="0" w:colLast="0"/>
      <w:bookmarkStart w:id="60" w:name="_Toc316286009"/>
      <w:bookmarkEnd w:id="59"/>
      <w:r w:rsidRPr="006A1951">
        <w:lastRenderedPageBreak/>
        <w:t>Configureren Gateway Endpoint</w:t>
      </w:r>
      <w:bookmarkEnd w:id="60"/>
    </w:p>
    <w:p w14:paraId="231A4CC6" w14:textId="77777777" w:rsidR="00197C46" w:rsidRPr="006A1951" w:rsidRDefault="00197C46" w:rsidP="00197C46">
      <w:pPr>
        <w:pStyle w:val="normal"/>
        <w:rPr>
          <w:lang w:val="nl-NL"/>
        </w:rPr>
      </w:pPr>
      <w:r w:rsidRPr="006A1951">
        <w:rPr>
          <w:lang w:val="nl-NL"/>
        </w:rPr>
        <w:t xml:space="preserve">Kies in het overzichtsscherm van JBoss Apiman voor </w:t>
      </w:r>
      <w:r w:rsidRPr="006A1951">
        <w:rPr>
          <w:i/>
          <w:lang w:val="nl-NL"/>
        </w:rPr>
        <w:t>Manage Gateways</w:t>
      </w:r>
      <w:r w:rsidRPr="006A1951">
        <w:rPr>
          <w:lang w:val="nl-NL"/>
        </w:rPr>
        <w:t>.</w:t>
      </w:r>
    </w:p>
    <w:p w14:paraId="43000FF0" w14:textId="77777777" w:rsidR="00197C46" w:rsidRPr="006A1951" w:rsidRDefault="00197C46" w:rsidP="00197C46">
      <w:pPr>
        <w:pStyle w:val="normal"/>
        <w:rPr>
          <w:lang w:val="nl-NL"/>
        </w:rPr>
      </w:pPr>
      <w:r w:rsidRPr="006A1951">
        <w:rPr>
          <w:lang w:val="nl-NL"/>
        </w:rPr>
        <w:t>Het volgende scherm verschijnt:</w:t>
      </w:r>
    </w:p>
    <w:p w14:paraId="74703304" w14:textId="379E8503" w:rsidR="00197C46" w:rsidRPr="006A1951" w:rsidRDefault="0062785D" w:rsidP="00197C46">
      <w:pPr>
        <w:pStyle w:val="normal"/>
        <w:rPr>
          <w:lang w:val="nl-NL"/>
        </w:rPr>
      </w:pPr>
      <w:r>
        <w:rPr>
          <w:noProof/>
        </w:rPr>
        <w:drawing>
          <wp:inline distT="0" distB="0" distL="0" distR="0" wp14:anchorId="6187F770" wp14:editId="01E68F0A">
            <wp:extent cx="5940425" cy="2136458"/>
            <wp:effectExtent l="0" t="0" r="3175" b="0"/>
            <wp:docPr id="61"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2136458"/>
                    </a:xfrm>
                    <a:prstGeom prst="rect">
                      <a:avLst/>
                    </a:prstGeom>
                    <a:noFill/>
                    <a:ln>
                      <a:noFill/>
                    </a:ln>
                  </pic:spPr>
                </pic:pic>
              </a:graphicData>
            </a:graphic>
          </wp:inline>
        </w:drawing>
      </w:r>
    </w:p>
    <w:p w14:paraId="0F620F93" w14:textId="77777777" w:rsidR="004473A2" w:rsidRPr="006A1951" w:rsidRDefault="004473A2" w:rsidP="00197C46">
      <w:pPr>
        <w:pStyle w:val="normal"/>
        <w:rPr>
          <w:lang w:val="nl-NL"/>
        </w:rPr>
      </w:pPr>
    </w:p>
    <w:p w14:paraId="3FFC3C44" w14:textId="77777777" w:rsidR="00197C46" w:rsidRPr="006A1951" w:rsidRDefault="00197C46" w:rsidP="00197C46">
      <w:pPr>
        <w:pStyle w:val="normal"/>
        <w:rPr>
          <w:lang w:val="nl-NL"/>
        </w:rPr>
      </w:pPr>
      <w:r w:rsidRPr="006A1951">
        <w:rPr>
          <w:lang w:val="nl-NL"/>
        </w:rPr>
        <w:t xml:space="preserve">Kies in dit scherm voor </w:t>
      </w:r>
      <w:r w:rsidRPr="006A1951">
        <w:rPr>
          <w:i/>
          <w:lang w:val="nl-NL"/>
        </w:rPr>
        <w:t>The Gateway</w:t>
      </w:r>
      <w:r w:rsidRPr="006A1951">
        <w:rPr>
          <w:lang w:val="nl-NL"/>
        </w:rPr>
        <w:t>. Het volgende scherm verschijnt:</w:t>
      </w:r>
    </w:p>
    <w:p w14:paraId="4AA0C994" w14:textId="0E2139EA" w:rsidR="00197C46" w:rsidRPr="006A1951" w:rsidRDefault="0062785D" w:rsidP="00197C46">
      <w:pPr>
        <w:pStyle w:val="normal"/>
        <w:rPr>
          <w:lang w:val="nl-NL"/>
        </w:rPr>
      </w:pPr>
      <w:r>
        <w:rPr>
          <w:noProof/>
        </w:rPr>
        <w:drawing>
          <wp:inline distT="0" distB="0" distL="0" distR="0" wp14:anchorId="22C7CC6C" wp14:editId="491C370A">
            <wp:extent cx="5940425" cy="4158087"/>
            <wp:effectExtent l="0" t="0" r="3175" b="7620"/>
            <wp:docPr id="62"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4158087"/>
                    </a:xfrm>
                    <a:prstGeom prst="rect">
                      <a:avLst/>
                    </a:prstGeom>
                    <a:noFill/>
                    <a:ln>
                      <a:noFill/>
                    </a:ln>
                  </pic:spPr>
                </pic:pic>
              </a:graphicData>
            </a:graphic>
          </wp:inline>
        </w:drawing>
      </w:r>
    </w:p>
    <w:p w14:paraId="15621A8B" w14:textId="77777777" w:rsidR="004473A2" w:rsidRPr="006A1951" w:rsidRDefault="004473A2" w:rsidP="00197C46">
      <w:pPr>
        <w:pStyle w:val="normal"/>
        <w:rPr>
          <w:lang w:val="nl-NL"/>
        </w:rPr>
      </w:pPr>
    </w:p>
    <w:p w14:paraId="6FA10FEC" w14:textId="3BE6DA9B" w:rsidR="00197C46" w:rsidRPr="006A1951" w:rsidRDefault="00197C46" w:rsidP="00197C46">
      <w:pPr>
        <w:pStyle w:val="normal"/>
        <w:rPr>
          <w:lang w:val="nl-NL"/>
        </w:rPr>
      </w:pPr>
      <w:r w:rsidRPr="006A1951">
        <w:rPr>
          <w:lang w:val="nl-NL"/>
        </w:rPr>
        <w:t xml:space="preserve">Verander in dit scherm de waarde van het veld </w:t>
      </w:r>
      <w:r w:rsidRPr="006A1951">
        <w:rPr>
          <w:i/>
          <w:lang w:val="nl-NL"/>
        </w:rPr>
        <w:t>Configuration Endpoint</w:t>
      </w:r>
      <w:r w:rsidRPr="006A1951">
        <w:rPr>
          <w:lang w:val="nl-NL"/>
        </w:rPr>
        <w:t xml:space="preserve"> door de URL van </w:t>
      </w:r>
      <w:hyperlink r:id="rId52">
        <w:r w:rsidRPr="006A1951">
          <w:rPr>
            <w:color w:val="1155CC"/>
            <w:u w:val="single"/>
            <w:lang w:val="nl-NL"/>
          </w:rPr>
          <w:t>https://localhost:8443/apiman-gateway-api</w:t>
        </w:r>
      </w:hyperlink>
      <w:r w:rsidRPr="006A1951">
        <w:rPr>
          <w:lang w:val="nl-NL"/>
        </w:rPr>
        <w:t xml:space="preserve"> aan te passen naar de externe URL van de demo omgeving, bijvoorbeeld: </w:t>
      </w:r>
      <w:hyperlink r:id="rId53">
        <w:r w:rsidRPr="006A1951">
          <w:rPr>
            <w:color w:val="1155CC"/>
            <w:u w:val="single"/>
            <w:lang w:val="nl-NL"/>
          </w:rPr>
          <w:t>https://apiman.openonderwijsapi.nl:7443/apiman-gateway-api</w:t>
        </w:r>
      </w:hyperlink>
      <w:r w:rsidRPr="006A1951">
        <w:rPr>
          <w:lang w:val="nl-NL"/>
        </w:rPr>
        <w:t>. Voor de meeste omgevingen volstaat het vervangen van localhost met de domainnaam van de omgeving. Tenzij in JBoss Wildfly de HTTPS binding op een andere poort beschikbaar wordt gesteld en/of er een reverse proxy v</w:t>
      </w:r>
      <w:r w:rsidR="00BA3DBD" w:rsidRPr="006A1951">
        <w:rPr>
          <w:lang w:val="nl-NL"/>
        </w:rPr>
        <w:t>oor de omgeving geplaatst wordt zoals het geval is bij de PoC omgeving.</w:t>
      </w:r>
    </w:p>
    <w:p w14:paraId="10ECD13D" w14:textId="77777777" w:rsidR="00197C46" w:rsidRPr="006A1951" w:rsidRDefault="00197C46" w:rsidP="00197C46">
      <w:pPr>
        <w:pStyle w:val="normal"/>
        <w:rPr>
          <w:lang w:val="nl-NL"/>
        </w:rPr>
      </w:pPr>
    </w:p>
    <w:p w14:paraId="6823D86A" w14:textId="77777777" w:rsidR="00197C46" w:rsidRPr="006A1951" w:rsidRDefault="00197C46" w:rsidP="00197C46">
      <w:pPr>
        <w:pStyle w:val="normal"/>
        <w:rPr>
          <w:lang w:val="nl-NL"/>
        </w:rPr>
      </w:pPr>
      <w:r w:rsidRPr="006A1951">
        <w:rPr>
          <w:lang w:val="nl-NL"/>
        </w:rPr>
        <w:t xml:space="preserve">Kies vervolgens voor </w:t>
      </w:r>
      <w:r w:rsidRPr="006A1951">
        <w:rPr>
          <w:i/>
          <w:lang w:val="nl-NL"/>
        </w:rPr>
        <w:t>Test Gateway</w:t>
      </w:r>
      <w:r w:rsidRPr="006A1951">
        <w:rPr>
          <w:lang w:val="nl-NL"/>
        </w:rPr>
        <w:t>. Indien de URL valide en bereikbaar is verschijnt de melding:</w:t>
      </w:r>
    </w:p>
    <w:p w14:paraId="423250BF" w14:textId="77777777" w:rsidR="00197C46" w:rsidRPr="006A1951" w:rsidRDefault="00197C46" w:rsidP="00197C46">
      <w:pPr>
        <w:pStyle w:val="normal"/>
        <w:rPr>
          <w:lang w:val="nl-NL"/>
        </w:rPr>
      </w:pPr>
      <w:r w:rsidRPr="006A1951">
        <w:rPr>
          <w:lang w:val="nl-NL"/>
        </w:rPr>
        <w:drawing>
          <wp:inline distT="114300" distB="114300" distL="114300" distR="114300" wp14:anchorId="3AF35F4E" wp14:editId="259BF9FF">
            <wp:extent cx="5486400" cy="14732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a:stretch>
                      <a:fillRect/>
                    </a:stretch>
                  </pic:blipFill>
                  <pic:spPr>
                    <a:xfrm>
                      <a:off x="0" y="0"/>
                      <a:ext cx="5486400" cy="1473200"/>
                    </a:xfrm>
                    <a:prstGeom prst="rect">
                      <a:avLst/>
                    </a:prstGeom>
                    <a:ln/>
                  </pic:spPr>
                </pic:pic>
              </a:graphicData>
            </a:graphic>
          </wp:inline>
        </w:drawing>
      </w:r>
    </w:p>
    <w:p w14:paraId="1F507AFE" w14:textId="57F3D91B" w:rsidR="00197C46" w:rsidRPr="006A1951" w:rsidRDefault="00197C46" w:rsidP="00197C46">
      <w:pPr>
        <w:pStyle w:val="normal"/>
        <w:rPr>
          <w:lang w:val="nl-NL"/>
        </w:rPr>
      </w:pPr>
      <w:r w:rsidRPr="006A1951">
        <w:rPr>
          <w:lang w:val="nl-NL"/>
        </w:rPr>
        <w:t>Pas zo</w:t>
      </w:r>
      <w:r w:rsidR="0062785D">
        <w:rPr>
          <w:lang w:val="nl-NL"/>
        </w:rPr>
        <w:t xml:space="preserve"> </w:t>
      </w:r>
      <w:r w:rsidRPr="006A1951">
        <w:rPr>
          <w:lang w:val="nl-NL"/>
        </w:rPr>
        <w:t>nodig de URL aan</w:t>
      </w:r>
      <w:r w:rsidR="0062785D">
        <w:rPr>
          <w:lang w:val="nl-NL"/>
        </w:rPr>
        <w:t xml:space="preserve"> en</w:t>
      </w:r>
      <w:r w:rsidRPr="006A1951">
        <w:rPr>
          <w:lang w:val="nl-NL"/>
        </w:rPr>
        <w:t xml:space="preserve"> voer de test opnieuw uit.</w:t>
      </w:r>
    </w:p>
    <w:p w14:paraId="6D8B2050" w14:textId="77777777" w:rsidR="00197C46" w:rsidRPr="006A1951" w:rsidRDefault="00197C46" w:rsidP="00197C46">
      <w:pPr>
        <w:pStyle w:val="normal"/>
        <w:rPr>
          <w:lang w:val="nl-NL"/>
        </w:rPr>
      </w:pPr>
    </w:p>
    <w:p w14:paraId="0D638631" w14:textId="77777777" w:rsidR="00197C46" w:rsidRPr="006A1951" w:rsidRDefault="00197C46" w:rsidP="00197C46">
      <w:pPr>
        <w:pStyle w:val="normal"/>
        <w:rPr>
          <w:lang w:val="nl-NL"/>
        </w:rPr>
      </w:pPr>
      <w:r w:rsidRPr="006A1951">
        <w:rPr>
          <w:lang w:val="nl-NL"/>
        </w:rPr>
        <w:t xml:space="preserve">Kies vervolgens voor </w:t>
      </w:r>
      <w:r w:rsidRPr="006A1951">
        <w:rPr>
          <w:i/>
          <w:lang w:val="nl-NL"/>
        </w:rPr>
        <w:t>Update Gateway</w:t>
      </w:r>
      <w:r w:rsidRPr="006A1951">
        <w:rPr>
          <w:lang w:val="nl-NL"/>
        </w:rPr>
        <w:t xml:space="preserve"> voor het definitief maken van de wijziging.</w:t>
      </w:r>
    </w:p>
    <w:p w14:paraId="3E1FB348" w14:textId="77777777" w:rsidR="004473A2" w:rsidRPr="006A1951" w:rsidRDefault="004473A2" w:rsidP="00197C46">
      <w:pPr>
        <w:pStyle w:val="normal"/>
        <w:rPr>
          <w:lang w:val="nl-NL"/>
        </w:rPr>
      </w:pPr>
    </w:p>
    <w:p w14:paraId="612DB4CF" w14:textId="77777777" w:rsidR="00197C46" w:rsidRPr="006A1951" w:rsidRDefault="00197C46" w:rsidP="00197C46">
      <w:pPr>
        <w:pStyle w:val="Kop3"/>
        <w:rPr>
          <w:rFonts w:hint="eastAsia"/>
        </w:rPr>
      </w:pPr>
      <w:bookmarkStart w:id="61" w:name="h.vx1227" w:colFirst="0" w:colLast="0"/>
      <w:bookmarkStart w:id="62" w:name="_Toc316286010"/>
      <w:bookmarkEnd w:id="61"/>
      <w:r w:rsidRPr="006A1951">
        <w:t>Aanmaken nieuwe organisatie</w:t>
      </w:r>
      <w:bookmarkEnd w:id="62"/>
    </w:p>
    <w:p w14:paraId="317E595E" w14:textId="77777777" w:rsidR="00197C46" w:rsidRPr="006A1951" w:rsidRDefault="00197C46" w:rsidP="00197C46">
      <w:pPr>
        <w:pStyle w:val="normal"/>
        <w:rPr>
          <w:lang w:val="nl-NL"/>
        </w:rPr>
      </w:pPr>
      <w:r w:rsidRPr="006A1951">
        <w:rPr>
          <w:lang w:val="nl-NL"/>
        </w:rPr>
        <w:t xml:space="preserve">Kies in het overzichtsscherm van JBoss Apiman voor </w:t>
      </w:r>
      <w:r w:rsidRPr="006A1951">
        <w:rPr>
          <w:i/>
          <w:lang w:val="nl-NL"/>
        </w:rPr>
        <w:t>Create a New Organization</w:t>
      </w:r>
      <w:r w:rsidRPr="006A1951">
        <w:rPr>
          <w:lang w:val="nl-NL"/>
        </w:rPr>
        <w:t>. Het volgende scherm verschijnt:</w:t>
      </w:r>
    </w:p>
    <w:p w14:paraId="573741C4" w14:textId="2F5A6FD9" w:rsidR="00197C46" w:rsidRPr="006A1951" w:rsidRDefault="0062785D" w:rsidP="00197C46">
      <w:pPr>
        <w:pStyle w:val="normal"/>
        <w:rPr>
          <w:lang w:val="nl-NL"/>
        </w:rPr>
      </w:pPr>
      <w:r>
        <w:rPr>
          <w:noProof/>
        </w:rPr>
        <w:drawing>
          <wp:inline distT="0" distB="0" distL="0" distR="0" wp14:anchorId="0C369C63" wp14:editId="7ADBD677">
            <wp:extent cx="5940425" cy="3318048"/>
            <wp:effectExtent l="0" t="0" r="3175" b="9525"/>
            <wp:docPr id="63"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3318048"/>
                    </a:xfrm>
                    <a:prstGeom prst="rect">
                      <a:avLst/>
                    </a:prstGeom>
                    <a:noFill/>
                    <a:ln>
                      <a:noFill/>
                    </a:ln>
                  </pic:spPr>
                </pic:pic>
              </a:graphicData>
            </a:graphic>
          </wp:inline>
        </w:drawing>
      </w:r>
    </w:p>
    <w:p w14:paraId="7DE2D524" w14:textId="77777777" w:rsidR="00197C46" w:rsidRPr="006A1951" w:rsidRDefault="00197C46" w:rsidP="00197C46">
      <w:pPr>
        <w:pStyle w:val="normal"/>
        <w:rPr>
          <w:lang w:val="nl-NL"/>
        </w:rPr>
      </w:pPr>
      <w:r w:rsidRPr="006A1951">
        <w:rPr>
          <w:lang w:val="nl-NL"/>
        </w:rPr>
        <w:t xml:space="preserve">Vul tenminste het veld </w:t>
      </w:r>
      <w:r w:rsidRPr="006A1951">
        <w:rPr>
          <w:i/>
          <w:lang w:val="nl-NL"/>
        </w:rPr>
        <w:t>Organization Name</w:t>
      </w:r>
      <w:r w:rsidRPr="006A1951">
        <w:rPr>
          <w:lang w:val="nl-NL"/>
        </w:rPr>
        <w:t xml:space="preserve"> en optioneel een omschrijving.</w:t>
      </w:r>
    </w:p>
    <w:p w14:paraId="0217B739" w14:textId="77777777" w:rsidR="00197C46" w:rsidRPr="006A1951" w:rsidRDefault="00197C46" w:rsidP="00197C46">
      <w:pPr>
        <w:pStyle w:val="normal"/>
        <w:rPr>
          <w:lang w:val="nl-NL"/>
        </w:rPr>
      </w:pPr>
      <w:r w:rsidRPr="006A1951">
        <w:rPr>
          <w:lang w:val="nl-NL"/>
        </w:rPr>
        <w:t xml:space="preserve">Kies vervolgens voor </w:t>
      </w:r>
      <w:r w:rsidRPr="006A1951">
        <w:rPr>
          <w:i/>
          <w:lang w:val="nl-NL"/>
        </w:rPr>
        <w:t>Create Organization</w:t>
      </w:r>
      <w:r w:rsidRPr="006A1951">
        <w:rPr>
          <w:lang w:val="nl-NL"/>
        </w:rPr>
        <w:t>.</w:t>
      </w:r>
    </w:p>
    <w:p w14:paraId="62DCC3F8" w14:textId="77777777" w:rsidR="00197C46" w:rsidRPr="006A1951" w:rsidRDefault="00197C46" w:rsidP="00197C46">
      <w:pPr>
        <w:pStyle w:val="normal"/>
        <w:rPr>
          <w:lang w:val="nl-NL"/>
        </w:rPr>
      </w:pPr>
    </w:p>
    <w:p w14:paraId="4A56FF20" w14:textId="77777777" w:rsidR="00197C46" w:rsidRPr="006A1951" w:rsidRDefault="00197C46" w:rsidP="00197C46">
      <w:pPr>
        <w:pStyle w:val="normal"/>
        <w:rPr>
          <w:lang w:val="nl-NL"/>
        </w:rPr>
      </w:pPr>
      <w:r w:rsidRPr="006A1951">
        <w:rPr>
          <w:lang w:val="nl-NL"/>
        </w:rPr>
        <w:t>Vervolgens verschijnt het overzichtscherm van de aangemaakte organisatie. In deze handleiding is dit het overzichtscherm van SURFnet:</w:t>
      </w:r>
    </w:p>
    <w:p w14:paraId="06864D0A" w14:textId="12631E71" w:rsidR="00197C46" w:rsidRPr="006A1951" w:rsidRDefault="00BE74E0" w:rsidP="00197C46">
      <w:pPr>
        <w:pStyle w:val="normal"/>
        <w:rPr>
          <w:lang w:val="nl-NL"/>
        </w:rPr>
      </w:pPr>
      <w:r>
        <w:rPr>
          <w:noProof/>
        </w:rPr>
        <w:lastRenderedPageBreak/>
        <w:drawing>
          <wp:inline distT="0" distB="0" distL="0" distR="0" wp14:anchorId="7E1E6014" wp14:editId="775B4E91">
            <wp:extent cx="5940425" cy="1918719"/>
            <wp:effectExtent l="0" t="0" r="3175" b="12065"/>
            <wp:docPr id="64"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0425" cy="1918719"/>
                    </a:xfrm>
                    <a:prstGeom prst="rect">
                      <a:avLst/>
                    </a:prstGeom>
                    <a:noFill/>
                    <a:ln>
                      <a:noFill/>
                    </a:ln>
                  </pic:spPr>
                </pic:pic>
              </a:graphicData>
            </a:graphic>
          </wp:inline>
        </w:drawing>
      </w:r>
    </w:p>
    <w:p w14:paraId="69462703" w14:textId="77777777" w:rsidR="004473A2" w:rsidRPr="006A1951" w:rsidRDefault="004473A2" w:rsidP="00197C46">
      <w:pPr>
        <w:pStyle w:val="normal"/>
        <w:rPr>
          <w:lang w:val="nl-NL"/>
        </w:rPr>
      </w:pPr>
    </w:p>
    <w:p w14:paraId="435388A3" w14:textId="77777777" w:rsidR="00197C46" w:rsidRDefault="00197C46" w:rsidP="004444CC">
      <w:pPr>
        <w:pStyle w:val="Kop3"/>
      </w:pPr>
      <w:bookmarkStart w:id="63" w:name="h.3fwokq0" w:colFirst="0" w:colLast="0"/>
      <w:bookmarkEnd w:id="63"/>
      <w:r w:rsidRPr="006A1951">
        <w:t>Aanmaken nieuwe service</w:t>
      </w:r>
    </w:p>
    <w:p w14:paraId="6A912B76" w14:textId="77777777" w:rsidR="00D35B19" w:rsidRDefault="00D35B19" w:rsidP="00D35B19"/>
    <w:p w14:paraId="5E3D35A4" w14:textId="00D3AE90" w:rsidR="00D35B19" w:rsidRDefault="00D35B19" w:rsidP="00D35B19">
      <w:r>
        <w:t xml:space="preserve">Deze sectie bevat een </w:t>
      </w:r>
      <w:r w:rsidRPr="00D35B19">
        <w:rPr>
          <w:b/>
        </w:rPr>
        <w:t>generieke</w:t>
      </w:r>
      <w:r>
        <w:t xml:space="preserve"> </w:t>
      </w:r>
      <w:r w:rsidRPr="00D35B19">
        <w:t>beschrijving</w:t>
      </w:r>
      <w:r>
        <w:t xml:space="preserve"> voor het aanmaken van een service die beveiligd is met SURFconext!</w:t>
      </w:r>
    </w:p>
    <w:p w14:paraId="5BB9C551" w14:textId="77777777" w:rsidR="00D35B19" w:rsidRPr="00D35B19" w:rsidRDefault="00D35B19" w:rsidP="00D35B19"/>
    <w:p w14:paraId="76ADBA4A" w14:textId="77777777" w:rsidR="00197C46" w:rsidRPr="006A1951" w:rsidRDefault="00197C46" w:rsidP="00197C46">
      <w:pPr>
        <w:pStyle w:val="normal"/>
        <w:rPr>
          <w:lang w:val="nl-NL"/>
        </w:rPr>
      </w:pPr>
      <w:r w:rsidRPr="006A1951">
        <w:rPr>
          <w:lang w:val="nl-NL"/>
        </w:rPr>
        <w:t xml:space="preserve">Kies in het overzichtscherm van de organisatie voor het tabblad </w:t>
      </w:r>
      <w:r w:rsidRPr="006A1951">
        <w:rPr>
          <w:i/>
          <w:lang w:val="nl-NL"/>
        </w:rPr>
        <w:t>Services</w:t>
      </w:r>
      <w:r w:rsidRPr="006A1951">
        <w:rPr>
          <w:lang w:val="nl-NL"/>
        </w:rPr>
        <w:t>. Het volgende scherm verschijnt:</w:t>
      </w:r>
    </w:p>
    <w:p w14:paraId="01D0AA5D" w14:textId="0C745482" w:rsidR="00197C46" w:rsidRPr="006A1951" w:rsidRDefault="00BE74E0" w:rsidP="00197C46">
      <w:pPr>
        <w:pStyle w:val="normal"/>
        <w:rPr>
          <w:lang w:val="nl-NL"/>
        </w:rPr>
      </w:pPr>
      <w:r>
        <w:rPr>
          <w:noProof/>
        </w:rPr>
        <w:drawing>
          <wp:inline distT="0" distB="0" distL="0" distR="0" wp14:anchorId="32D62134" wp14:editId="121452B4">
            <wp:extent cx="5940425" cy="1942126"/>
            <wp:effectExtent l="0" t="0" r="3175" b="0"/>
            <wp:docPr id="65"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0425" cy="1942126"/>
                    </a:xfrm>
                    <a:prstGeom prst="rect">
                      <a:avLst/>
                    </a:prstGeom>
                    <a:noFill/>
                    <a:ln>
                      <a:noFill/>
                    </a:ln>
                  </pic:spPr>
                </pic:pic>
              </a:graphicData>
            </a:graphic>
          </wp:inline>
        </w:drawing>
      </w:r>
    </w:p>
    <w:p w14:paraId="3D246077" w14:textId="77777777" w:rsidR="00197C46" w:rsidRPr="006A1951" w:rsidRDefault="00197C46" w:rsidP="00197C46">
      <w:pPr>
        <w:pStyle w:val="normal"/>
        <w:rPr>
          <w:lang w:val="nl-NL"/>
        </w:rPr>
      </w:pPr>
    </w:p>
    <w:p w14:paraId="3795954B" w14:textId="77777777" w:rsidR="00197C46" w:rsidRPr="006A1951" w:rsidRDefault="00197C46" w:rsidP="00197C46">
      <w:pPr>
        <w:pStyle w:val="normal"/>
        <w:rPr>
          <w:lang w:val="nl-NL"/>
        </w:rPr>
      </w:pPr>
      <w:r w:rsidRPr="006A1951">
        <w:rPr>
          <w:lang w:val="nl-NL"/>
        </w:rPr>
        <w:t xml:space="preserve"> Kies vervolgens voor </w:t>
      </w:r>
      <w:r w:rsidRPr="006A1951">
        <w:rPr>
          <w:i/>
          <w:lang w:val="nl-NL"/>
        </w:rPr>
        <w:t>New Service</w:t>
      </w:r>
      <w:r w:rsidRPr="006A1951">
        <w:rPr>
          <w:lang w:val="nl-NL"/>
        </w:rPr>
        <w:t>. Er verschijnt een formulier die als volgt ingevuld moet worden:</w:t>
      </w:r>
    </w:p>
    <w:p w14:paraId="008D237C" w14:textId="77777777" w:rsidR="00197C46" w:rsidRPr="006A1951" w:rsidRDefault="00197C46" w:rsidP="00197C46">
      <w:pPr>
        <w:pStyle w:val="normal"/>
        <w:numPr>
          <w:ilvl w:val="0"/>
          <w:numId w:val="15"/>
        </w:numPr>
        <w:ind w:hanging="360"/>
        <w:contextualSpacing/>
        <w:rPr>
          <w:lang w:val="nl-NL"/>
        </w:rPr>
      </w:pPr>
      <w:r w:rsidRPr="006A1951">
        <w:rPr>
          <w:lang w:val="nl-NL"/>
        </w:rPr>
        <w:t>Service Name : De naam waaronder JBoss Apiman onze service extern beschikbaar stelt. Is onderdeel van de service URL.</w:t>
      </w:r>
    </w:p>
    <w:p w14:paraId="4196F93B" w14:textId="77777777" w:rsidR="00197C46" w:rsidRPr="006A1951" w:rsidRDefault="00197C46" w:rsidP="00197C46">
      <w:pPr>
        <w:pStyle w:val="normal"/>
        <w:numPr>
          <w:ilvl w:val="0"/>
          <w:numId w:val="15"/>
        </w:numPr>
        <w:ind w:hanging="360"/>
        <w:contextualSpacing/>
        <w:rPr>
          <w:lang w:val="nl-NL"/>
        </w:rPr>
      </w:pPr>
      <w:r w:rsidRPr="006A1951">
        <w:rPr>
          <w:lang w:val="nl-NL"/>
        </w:rPr>
        <w:t>Initial Version : De begin versie van onze service. Is onderdeel van de service URL.</w:t>
      </w:r>
    </w:p>
    <w:p w14:paraId="57E41437" w14:textId="77777777" w:rsidR="00197C46" w:rsidRPr="006A1951" w:rsidRDefault="00197C46" w:rsidP="00197C46">
      <w:pPr>
        <w:pStyle w:val="normal"/>
        <w:rPr>
          <w:lang w:val="nl-NL"/>
        </w:rPr>
      </w:pPr>
    </w:p>
    <w:p w14:paraId="63E867BB" w14:textId="77777777" w:rsidR="00197C46" w:rsidRPr="006A1951" w:rsidRDefault="00197C46" w:rsidP="00197C46">
      <w:pPr>
        <w:pStyle w:val="normal"/>
        <w:rPr>
          <w:lang w:val="nl-NL"/>
        </w:rPr>
      </w:pPr>
      <w:r w:rsidRPr="006A1951">
        <w:rPr>
          <w:lang w:val="nl-NL"/>
        </w:rPr>
        <w:t>Het ingevulde formulier ziet er als volgt uit:</w:t>
      </w:r>
    </w:p>
    <w:p w14:paraId="65E06465" w14:textId="77777777" w:rsidR="00197C46" w:rsidRPr="006A1951" w:rsidRDefault="00197C46" w:rsidP="00197C46">
      <w:pPr>
        <w:pStyle w:val="normal"/>
        <w:rPr>
          <w:lang w:val="nl-NL"/>
        </w:rPr>
      </w:pPr>
    </w:p>
    <w:p w14:paraId="6C78735F" w14:textId="77777777" w:rsidR="00197C46" w:rsidRPr="006A1951" w:rsidRDefault="00197C46" w:rsidP="00197C46">
      <w:pPr>
        <w:pStyle w:val="normal"/>
        <w:rPr>
          <w:lang w:val="nl-NL"/>
        </w:rPr>
      </w:pPr>
    </w:p>
    <w:p w14:paraId="63EEE6F1" w14:textId="60486A2D" w:rsidR="00197C46" w:rsidRPr="006A1951" w:rsidRDefault="00BE74E0" w:rsidP="00197C46">
      <w:pPr>
        <w:pStyle w:val="normal"/>
        <w:rPr>
          <w:lang w:val="nl-NL"/>
        </w:rPr>
      </w:pPr>
      <w:r>
        <w:rPr>
          <w:noProof/>
        </w:rPr>
        <w:lastRenderedPageBreak/>
        <w:drawing>
          <wp:inline distT="0" distB="0" distL="0" distR="0" wp14:anchorId="76FFF635" wp14:editId="5766ECD3">
            <wp:extent cx="5940425" cy="3889298"/>
            <wp:effectExtent l="0" t="0" r="3175" b="0"/>
            <wp:docPr id="66"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3889298"/>
                    </a:xfrm>
                    <a:prstGeom prst="rect">
                      <a:avLst/>
                    </a:prstGeom>
                    <a:noFill/>
                    <a:ln>
                      <a:noFill/>
                    </a:ln>
                  </pic:spPr>
                </pic:pic>
              </a:graphicData>
            </a:graphic>
          </wp:inline>
        </w:drawing>
      </w:r>
    </w:p>
    <w:p w14:paraId="5F1E86E3" w14:textId="77777777" w:rsidR="00197C46" w:rsidRPr="006A1951" w:rsidRDefault="00197C46" w:rsidP="00197C46">
      <w:pPr>
        <w:pStyle w:val="normal"/>
        <w:rPr>
          <w:lang w:val="nl-NL"/>
        </w:rPr>
      </w:pPr>
      <w:r w:rsidRPr="006A1951">
        <w:rPr>
          <w:lang w:val="nl-NL"/>
        </w:rPr>
        <w:t xml:space="preserve">Kies vervolgens voor </w:t>
      </w:r>
      <w:r w:rsidRPr="006A1951">
        <w:rPr>
          <w:i/>
          <w:lang w:val="nl-NL"/>
        </w:rPr>
        <w:t>Create Service</w:t>
      </w:r>
      <w:r w:rsidRPr="006A1951">
        <w:rPr>
          <w:lang w:val="nl-NL"/>
        </w:rPr>
        <w:t>. Het overzichtscherm van de zojuist aangemaakte service verschijnt waarna deze verder kan worden geconfigureerd.</w:t>
      </w:r>
    </w:p>
    <w:p w14:paraId="31299C6A" w14:textId="77777777" w:rsidR="00197C46" w:rsidRPr="006A1951" w:rsidRDefault="00197C46" w:rsidP="00197C46">
      <w:pPr>
        <w:pStyle w:val="normal"/>
        <w:rPr>
          <w:lang w:val="nl-NL"/>
        </w:rPr>
      </w:pPr>
    </w:p>
    <w:p w14:paraId="24626234" w14:textId="77777777" w:rsidR="00197C46" w:rsidRPr="006A1951" w:rsidRDefault="00197C46" w:rsidP="00197C46">
      <w:pPr>
        <w:pStyle w:val="normal"/>
        <w:rPr>
          <w:lang w:val="nl-NL"/>
        </w:rPr>
      </w:pPr>
    </w:p>
    <w:p w14:paraId="6D5E3A9B" w14:textId="77777777" w:rsidR="00197C46" w:rsidRPr="006A1951" w:rsidRDefault="00197C46" w:rsidP="00197C46">
      <w:pPr>
        <w:pStyle w:val="normal"/>
        <w:rPr>
          <w:lang w:val="nl-NL"/>
        </w:rPr>
      </w:pPr>
    </w:p>
    <w:p w14:paraId="52FB44B8" w14:textId="214A095A" w:rsidR="00197C46" w:rsidRPr="006A1951" w:rsidRDefault="00BE74E0" w:rsidP="00197C46">
      <w:pPr>
        <w:pStyle w:val="normal"/>
        <w:rPr>
          <w:lang w:val="nl-NL"/>
        </w:rPr>
      </w:pPr>
      <w:r>
        <w:rPr>
          <w:noProof/>
        </w:rPr>
        <w:lastRenderedPageBreak/>
        <w:drawing>
          <wp:inline distT="0" distB="0" distL="0" distR="0" wp14:anchorId="077F249B" wp14:editId="4B5F0E0D">
            <wp:extent cx="5940425" cy="5355094"/>
            <wp:effectExtent l="0" t="0" r="3175" b="4445"/>
            <wp:docPr id="67"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0425" cy="5355094"/>
                    </a:xfrm>
                    <a:prstGeom prst="rect">
                      <a:avLst/>
                    </a:prstGeom>
                    <a:noFill/>
                    <a:ln>
                      <a:noFill/>
                    </a:ln>
                  </pic:spPr>
                </pic:pic>
              </a:graphicData>
            </a:graphic>
          </wp:inline>
        </w:drawing>
      </w:r>
    </w:p>
    <w:p w14:paraId="0C881CCA" w14:textId="77777777" w:rsidR="00197C46" w:rsidRPr="006A1951" w:rsidRDefault="00197C46" w:rsidP="00197C46">
      <w:pPr>
        <w:pStyle w:val="normal"/>
        <w:rPr>
          <w:lang w:val="nl-NL"/>
        </w:rPr>
      </w:pPr>
    </w:p>
    <w:p w14:paraId="5CC531F8" w14:textId="77777777" w:rsidR="00197C46" w:rsidRPr="006A1951" w:rsidRDefault="00197C46" w:rsidP="00197C46">
      <w:pPr>
        <w:pStyle w:val="normal"/>
        <w:rPr>
          <w:lang w:val="nl-NL"/>
        </w:rPr>
      </w:pPr>
      <w:r w:rsidRPr="006A1951">
        <w:rPr>
          <w:lang w:val="nl-NL"/>
        </w:rPr>
        <w:t>Alle configuratie werkzaamheden moeten uitgevoerd worden voordat een service wordt gepubliceerd. Na publicatie van een service zijn de eigenschappen van een service niet meer aan te passen. Het is wel mogelijk om een nieuwere versie van dezelfde service te maken.</w:t>
      </w:r>
    </w:p>
    <w:p w14:paraId="141AE6F7" w14:textId="77777777" w:rsidR="00197C46" w:rsidRPr="006A1951" w:rsidRDefault="00197C46" w:rsidP="00197C46">
      <w:pPr>
        <w:pStyle w:val="normal"/>
        <w:rPr>
          <w:lang w:val="nl-NL"/>
        </w:rPr>
      </w:pPr>
    </w:p>
    <w:p w14:paraId="671B4C79" w14:textId="77777777" w:rsidR="00197C46" w:rsidRPr="006A1951" w:rsidRDefault="00197C46" w:rsidP="00197C46">
      <w:pPr>
        <w:pStyle w:val="Kop4"/>
        <w:rPr>
          <w:rFonts w:hint="eastAsia"/>
        </w:rPr>
      </w:pPr>
      <w:bookmarkStart w:id="64" w:name="h.1v1yuxt" w:colFirst="0" w:colLast="0"/>
      <w:bookmarkEnd w:id="64"/>
      <w:r w:rsidRPr="006A1951">
        <w:t>Configureren Service Implementation</w:t>
      </w:r>
    </w:p>
    <w:p w14:paraId="1D51A762" w14:textId="77777777" w:rsidR="00197C46" w:rsidRPr="006A1951" w:rsidRDefault="00197C46" w:rsidP="00197C46">
      <w:pPr>
        <w:pStyle w:val="normal"/>
        <w:rPr>
          <w:lang w:val="nl-NL"/>
        </w:rPr>
      </w:pPr>
      <w:r w:rsidRPr="006A1951">
        <w:rPr>
          <w:lang w:val="nl-NL"/>
        </w:rPr>
        <w:t xml:space="preserve">Kies in het overzichtsscherm van de service voor het tabblad </w:t>
      </w:r>
      <w:r w:rsidRPr="006A1951">
        <w:rPr>
          <w:i/>
          <w:lang w:val="nl-NL"/>
        </w:rPr>
        <w:t>Implementation</w:t>
      </w:r>
      <w:r w:rsidRPr="006A1951">
        <w:rPr>
          <w:lang w:val="nl-NL"/>
        </w:rPr>
        <w:t>. Er verschijnt een formulier dat als volgt ingevuld moet worden:</w:t>
      </w:r>
    </w:p>
    <w:p w14:paraId="608F23E1" w14:textId="77777777" w:rsidR="00197C46" w:rsidRPr="006A1951" w:rsidRDefault="00197C46" w:rsidP="00197C46">
      <w:pPr>
        <w:pStyle w:val="normal"/>
        <w:numPr>
          <w:ilvl w:val="0"/>
          <w:numId w:val="11"/>
        </w:numPr>
        <w:ind w:hanging="360"/>
        <w:contextualSpacing/>
        <w:rPr>
          <w:lang w:val="nl-NL"/>
        </w:rPr>
      </w:pPr>
      <w:r w:rsidRPr="006A1951">
        <w:rPr>
          <w:lang w:val="nl-NL"/>
        </w:rPr>
        <w:t>API Endpoint : De URL naar de service die we onder API management willen brengen.</w:t>
      </w:r>
    </w:p>
    <w:p w14:paraId="6E60614D" w14:textId="77777777" w:rsidR="00197C46" w:rsidRPr="006A1951" w:rsidRDefault="00197C46" w:rsidP="00197C46">
      <w:pPr>
        <w:pStyle w:val="normal"/>
        <w:numPr>
          <w:ilvl w:val="0"/>
          <w:numId w:val="11"/>
        </w:numPr>
        <w:ind w:hanging="360"/>
        <w:contextualSpacing/>
        <w:rPr>
          <w:lang w:val="nl-NL"/>
        </w:rPr>
      </w:pPr>
      <w:r w:rsidRPr="006A1951">
        <w:rPr>
          <w:lang w:val="nl-NL"/>
        </w:rPr>
        <w:t>API Type : Kies hier REST indien de service een REST service is en SOAP indien de service een SOAP service is.</w:t>
      </w:r>
    </w:p>
    <w:p w14:paraId="0281BCC4" w14:textId="77777777" w:rsidR="00197C46" w:rsidRPr="006A1951" w:rsidRDefault="00197C46" w:rsidP="00197C46">
      <w:pPr>
        <w:pStyle w:val="normal"/>
        <w:numPr>
          <w:ilvl w:val="0"/>
          <w:numId w:val="11"/>
        </w:numPr>
        <w:ind w:hanging="360"/>
        <w:contextualSpacing/>
        <w:rPr>
          <w:lang w:val="nl-NL"/>
        </w:rPr>
      </w:pPr>
      <w:r w:rsidRPr="006A1951">
        <w:rPr>
          <w:lang w:val="nl-NL"/>
        </w:rPr>
        <w:t>API Security : Kies hier het security mechanisme waarmee de service beveiligd is. Het betreft hier het security mechanisme waarmee JBoss Apiman toegang verkrijgt tot de service die onder API management gebracht wordt.</w:t>
      </w:r>
      <w:r w:rsidRPr="006A1951">
        <w:rPr>
          <w:lang w:val="nl-NL"/>
        </w:rPr>
        <w:br/>
        <w:t xml:space="preserve">Configuratie van andere security mechanisme, zoals een lang levend OAuth2 token </w:t>
      </w:r>
      <w:r w:rsidRPr="006A1951">
        <w:rPr>
          <w:lang w:val="nl-NL"/>
        </w:rPr>
        <w:lastRenderedPageBreak/>
        <w:t>is te configureren door het toepassen van andere policies. Beschrijving hiervan is niet in scope van dit document!</w:t>
      </w:r>
    </w:p>
    <w:p w14:paraId="46334CFF" w14:textId="77777777" w:rsidR="00197C46" w:rsidRPr="006A1951" w:rsidRDefault="00197C46" w:rsidP="00197C46">
      <w:pPr>
        <w:pStyle w:val="normal"/>
        <w:rPr>
          <w:lang w:val="nl-NL"/>
        </w:rPr>
      </w:pPr>
    </w:p>
    <w:p w14:paraId="391DA968" w14:textId="77777777" w:rsidR="00197C46" w:rsidRPr="006A1951" w:rsidRDefault="00197C46" w:rsidP="00197C46">
      <w:pPr>
        <w:pStyle w:val="normal"/>
        <w:rPr>
          <w:lang w:val="nl-NL"/>
        </w:rPr>
      </w:pPr>
      <w:r w:rsidRPr="006A1951">
        <w:rPr>
          <w:lang w:val="nl-NL"/>
        </w:rPr>
        <w:t>Een ingevuld formulier kan er als volgt uit zien:</w:t>
      </w:r>
    </w:p>
    <w:p w14:paraId="41F8D24C" w14:textId="5EAD8E19" w:rsidR="00197C46" w:rsidRPr="006A1951" w:rsidRDefault="00BE74E0" w:rsidP="00197C46">
      <w:pPr>
        <w:pStyle w:val="normal"/>
        <w:rPr>
          <w:lang w:val="nl-NL"/>
        </w:rPr>
      </w:pPr>
      <w:r>
        <w:rPr>
          <w:noProof/>
        </w:rPr>
        <w:drawing>
          <wp:inline distT="0" distB="0" distL="0" distR="0" wp14:anchorId="10DED098" wp14:editId="65C57FB8">
            <wp:extent cx="5940425" cy="4054500"/>
            <wp:effectExtent l="0" t="0" r="3175" b="9525"/>
            <wp:docPr id="68"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0425" cy="4054500"/>
                    </a:xfrm>
                    <a:prstGeom prst="rect">
                      <a:avLst/>
                    </a:prstGeom>
                    <a:noFill/>
                    <a:ln>
                      <a:noFill/>
                    </a:ln>
                  </pic:spPr>
                </pic:pic>
              </a:graphicData>
            </a:graphic>
          </wp:inline>
        </w:drawing>
      </w:r>
    </w:p>
    <w:p w14:paraId="01A88D72" w14:textId="77777777" w:rsidR="00197C46" w:rsidRPr="006A1951" w:rsidRDefault="00197C46" w:rsidP="00197C46">
      <w:pPr>
        <w:pStyle w:val="normal"/>
        <w:rPr>
          <w:lang w:val="nl-NL"/>
        </w:rPr>
      </w:pPr>
      <w:r w:rsidRPr="006A1951">
        <w:rPr>
          <w:lang w:val="nl-NL"/>
        </w:rPr>
        <w:t xml:space="preserve">Kies voor </w:t>
      </w:r>
      <w:r w:rsidRPr="006A1951">
        <w:rPr>
          <w:i/>
          <w:lang w:val="nl-NL"/>
        </w:rPr>
        <w:t>Save</w:t>
      </w:r>
      <w:r w:rsidRPr="006A1951">
        <w:rPr>
          <w:lang w:val="nl-NL"/>
        </w:rPr>
        <w:t xml:space="preserve"> om de wijzigingen op te slaan. Doe dit voordat je naar het volgende tabblad gaat anders gaan de wijzigingen verloren.</w:t>
      </w:r>
    </w:p>
    <w:p w14:paraId="3A470E1B" w14:textId="77777777" w:rsidR="004473A2" w:rsidRPr="006A1951" w:rsidRDefault="004473A2" w:rsidP="00197C46">
      <w:pPr>
        <w:pStyle w:val="normal"/>
        <w:rPr>
          <w:lang w:val="nl-NL"/>
        </w:rPr>
      </w:pPr>
    </w:p>
    <w:p w14:paraId="52F4E46C" w14:textId="77777777" w:rsidR="00197C46" w:rsidRPr="006A1951" w:rsidRDefault="00197C46" w:rsidP="00197C46">
      <w:pPr>
        <w:pStyle w:val="Kop4"/>
        <w:rPr>
          <w:rFonts w:hint="eastAsia"/>
        </w:rPr>
      </w:pPr>
      <w:bookmarkStart w:id="65" w:name="h.4f1mdlm" w:colFirst="0" w:colLast="0"/>
      <w:bookmarkEnd w:id="65"/>
      <w:r w:rsidRPr="006A1951">
        <w:t>Toevoegen Swagger Documentatie (optioneel)</w:t>
      </w:r>
    </w:p>
    <w:p w14:paraId="17EBD489" w14:textId="77777777" w:rsidR="00197C46" w:rsidRPr="006A1951" w:rsidRDefault="00197C46" w:rsidP="00197C46">
      <w:pPr>
        <w:pStyle w:val="normal"/>
        <w:rPr>
          <w:lang w:val="nl-NL"/>
        </w:rPr>
      </w:pPr>
      <w:r w:rsidRPr="006A1951">
        <w:rPr>
          <w:lang w:val="nl-NL"/>
        </w:rPr>
        <w:t>JBoss Apiman ondersteunt het toevoegen van een service definitie in Swagger formaat. Deze definitie dient als extra documentatie voor afnemers van services in de GUI van JBoss Apiman.</w:t>
      </w:r>
    </w:p>
    <w:p w14:paraId="4D454251" w14:textId="77777777" w:rsidR="00197C46" w:rsidRPr="006A1951" w:rsidRDefault="00197C46" w:rsidP="00197C46">
      <w:pPr>
        <w:pStyle w:val="normal"/>
        <w:rPr>
          <w:lang w:val="nl-NL"/>
        </w:rPr>
      </w:pPr>
      <w:r w:rsidRPr="006A1951">
        <w:rPr>
          <w:lang w:val="nl-NL"/>
        </w:rPr>
        <w:lastRenderedPageBreak/>
        <w:drawing>
          <wp:inline distT="114300" distB="114300" distL="114300" distR="114300" wp14:anchorId="0CC51CA8" wp14:editId="00E91068">
            <wp:extent cx="5486400" cy="378460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1"/>
                    <a:srcRect/>
                    <a:stretch>
                      <a:fillRect/>
                    </a:stretch>
                  </pic:blipFill>
                  <pic:spPr>
                    <a:xfrm>
                      <a:off x="0" y="0"/>
                      <a:ext cx="5486400" cy="3784600"/>
                    </a:xfrm>
                    <a:prstGeom prst="rect">
                      <a:avLst/>
                    </a:prstGeom>
                    <a:ln/>
                  </pic:spPr>
                </pic:pic>
              </a:graphicData>
            </a:graphic>
          </wp:inline>
        </w:drawing>
      </w:r>
    </w:p>
    <w:p w14:paraId="750E0041" w14:textId="77777777" w:rsidR="00197C46" w:rsidRPr="006A1951" w:rsidRDefault="00197C46" w:rsidP="00197C46">
      <w:pPr>
        <w:pStyle w:val="normal"/>
        <w:rPr>
          <w:lang w:val="nl-NL"/>
        </w:rPr>
      </w:pPr>
    </w:p>
    <w:p w14:paraId="352CADDB" w14:textId="77777777" w:rsidR="00197C46" w:rsidRPr="006A1951" w:rsidRDefault="00197C46" w:rsidP="00197C46">
      <w:pPr>
        <w:pStyle w:val="normal"/>
        <w:rPr>
          <w:lang w:val="nl-NL"/>
        </w:rPr>
      </w:pPr>
      <w:r w:rsidRPr="006A1951">
        <w:rPr>
          <w:lang w:val="nl-NL"/>
        </w:rPr>
        <w:t xml:space="preserve">Kies in het overzichtsscherm van de service voor het tabblad </w:t>
      </w:r>
      <w:r w:rsidRPr="006A1951">
        <w:rPr>
          <w:i/>
          <w:lang w:val="nl-NL"/>
        </w:rPr>
        <w:t>Definition</w:t>
      </w:r>
      <w:r w:rsidRPr="006A1951">
        <w:rPr>
          <w:lang w:val="nl-NL"/>
        </w:rPr>
        <w:t xml:space="preserve">. Vervolgens verschijnt er een formulier waar men de mogelijkheid heeft om een service definitie toe te voegen in </w:t>
      </w:r>
      <w:r w:rsidRPr="006A1951">
        <w:rPr>
          <w:i/>
          <w:lang w:val="nl-NL"/>
        </w:rPr>
        <w:t>Swagger(JSON)</w:t>
      </w:r>
      <w:r w:rsidRPr="006A1951">
        <w:rPr>
          <w:lang w:val="nl-NL"/>
        </w:rPr>
        <w:t xml:space="preserve"> of </w:t>
      </w:r>
      <w:r w:rsidRPr="006A1951">
        <w:rPr>
          <w:i/>
          <w:lang w:val="nl-NL"/>
        </w:rPr>
        <w:t>Swagger (YAML)</w:t>
      </w:r>
      <w:r w:rsidRPr="006A1951">
        <w:rPr>
          <w:lang w:val="nl-NL"/>
        </w:rPr>
        <w:t xml:space="preserve"> formaat. De Swagger definitie kan afkomstig zijn van de service implementatie, waarna de environment specifieke zaken zoals </w:t>
      </w:r>
      <w:r w:rsidRPr="006A1951">
        <w:rPr>
          <w:i/>
          <w:lang w:val="nl-NL"/>
        </w:rPr>
        <w:t>host</w:t>
      </w:r>
      <w:r w:rsidRPr="006A1951">
        <w:rPr>
          <w:lang w:val="nl-NL"/>
        </w:rPr>
        <w:t xml:space="preserve"> en </w:t>
      </w:r>
      <w:r w:rsidRPr="006A1951">
        <w:rPr>
          <w:i/>
          <w:lang w:val="nl-NL"/>
        </w:rPr>
        <w:t>schemes</w:t>
      </w:r>
      <w:r w:rsidRPr="006A1951">
        <w:rPr>
          <w:lang w:val="nl-NL"/>
        </w:rPr>
        <w:t xml:space="preserve"> aangepast moeten worden aan de Jboss Apiman omgeving of kan met de han opgesteld middels de Swagger editor. Zie </w:t>
      </w:r>
      <w:hyperlink r:id="rId62">
        <w:r w:rsidRPr="006A1951">
          <w:rPr>
            <w:color w:val="1155CC"/>
            <w:u w:val="single"/>
            <w:lang w:val="nl-NL"/>
          </w:rPr>
          <w:t>Swagger</w:t>
        </w:r>
      </w:hyperlink>
      <w:r w:rsidRPr="006A1951">
        <w:rPr>
          <w:lang w:val="nl-NL"/>
        </w:rPr>
        <w:t xml:space="preserve"> voor de mogelijkheden. Een ingevuld formulier z</w:t>
      </w:r>
      <w:r w:rsidR="005B7F2E" w:rsidRPr="006A1951">
        <w:rPr>
          <w:lang w:val="nl-NL"/>
        </w:rPr>
        <w:t>ie</w:t>
      </w:r>
      <w:r w:rsidRPr="006A1951">
        <w:rPr>
          <w:lang w:val="nl-NL"/>
        </w:rPr>
        <w:t>t er als volgt uit:</w:t>
      </w:r>
    </w:p>
    <w:p w14:paraId="0E16884C" w14:textId="55F38954" w:rsidR="00197C46" w:rsidRPr="006A1951" w:rsidRDefault="00BE74E0" w:rsidP="00197C46">
      <w:pPr>
        <w:pStyle w:val="normal"/>
        <w:rPr>
          <w:lang w:val="nl-NL"/>
        </w:rPr>
      </w:pPr>
      <w:r>
        <w:rPr>
          <w:noProof/>
        </w:rPr>
        <w:drawing>
          <wp:inline distT="0" distB="0" distL="0" distR="0" wp14:anchorId="08028D31" wp14:editId="20D9392F">
            <wp:extent cx="5940425" cy="3366428"/>
            <wp:effectExtent l="0" t="0" r="3175" b="12065"/>
            <wp:docPr id="69"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0425" cy="3366428"/>
                    </a:xfrm>
                    <a:prstGeom prst="rect">
                      <a:avLst/>
                    </a:prstGeom>
                    <a:noFill/>
                    <a:ln>
                      <a:noFill/>
                    </a:ln>
                  </pic:spPr>
                </pic:pic>
              </a:graphicData>
            </a:graphic>
          </wp:inline>
        </w:drawing>
      </w:r>
    </w:p>
    <w:p w14:paraId="11778801" w14:textId="77777777" w:rsidR="00197C46" w:rsidRPr="006A1951" w:rsidRDefault="00197C46" w:rsidP="00197C46">
      <w:pPr>
        <w:pStyle w:val="normal"/>
        <w:rPr>
          <w:lang w:val="nl-NL"/>
        </w:rPr>
      </w:pPr>
    </w:p>
    <w:p w14:paraId="31A95147" w14:textId="77777777" w:rsidR="00197C46" w:rsidRPr="006A1951" w:rsidRDefault="00197C46" w:rsidP="00197C46">
      <w:pPr>
        <w:pStyle w:val="normal"/>
        <w:rPr>
          <w:lang w:val="nl-NL"/>
        </w:rPr>
      </w:pPr>
      <w:r w:rsidRPr="006A1951">
        <w:rPr>
          <w:lang w:val="nl-NL"/>
        </w:rPr>
        <w:t xml:space="preserve">Kies vervolgens voor </w:t>
      </w:r>
      <w:r w:rsidRPr="006A1951">
        <w:rPr>
          <w:i/>
          <w:lang w:val="nl-NL"/>
        </w:rPr>
        <w:t>Save</w:t>
      </w:r>
      <w:r w:rsidRPr="006A1951">
        <w:rPr>
          <w:lang w:val="nl-NL"/>
        </w:rPr>
        <w:t xml:space="preserve"> om de wijzigingen op te slaan.</w:t>
      </w:r>
    </w:p>
    <w:p w14:paraId="479FCC23" w14:textId="77777777" w:rsidR="00197C46" w:rsidRPr="006A1951" w:rsidRDefault="00197C46" w:rsidP="00197C46">
      <w:pPr>
        <w:pStyle w:val="Kop4"/>
        <w:rPr>
          <w:rFonts w:hint="eastAsia"/>
        </w:rPr>
      </w:pPr>
      <w:bookmarkStart w:id="66" w:name="h.2u6wntf" w:colFirst="0" w:colLast="0"/>
      <w:bookmarkEnd w:id="66"/>
      <w:r w:rsidRPr="006A1951">
        <w:t>Service publiek maken</w:t>
      </w:r>
    </w:p>
    <w:p w14:paraId="58672F28" w14:textId="77777777" w:rsidR="00197C46" w:rsidRPr="006A1951" w:rsidRDefault="00197C46" w:rsidP="00197C46">
      <w:pPr>
        <w:pStyle w:val="normal"/>
        <w:rPr>
          <w:lang w:val="nl-NL"/>
        </w:rPr>
      </w:pPr>
      <w:r w:rsidRPr="006A1951">
        <w:rPr>
          <w:lang w:val="nl-NL"/>
        </w:rPr>
        <w:t>Services in JBoss Apiman kunnen beschikbaar gesteld worden aan afnemers als een publieke service of als een service waarvoor SLA wordt afgesloten tussen applicatie (afnemer) en service (aanbieder) welke middels een API key geidentificeerd wordt.</w:t>
      </w:r>
    </w:p>
    <w:p w14:paraId="09890693" w14:textId="77777777" w:rsidR="00197C46" w:rsidRPr="006A1951" w:rsidRDefault="00197C46" w:rsidP="00197C46">
      <w:pPr>
        <w:pStyle w:val="normal"/>
        <w:rPr>
          <w:lang w:val="nl-NL"/>
        </w:rPr>
      </w:pPr>
      <w:r w:rsidRPr="006A1951">
        <w:rPr>
          <w:lang w:val="nl-NL"/>
        </w:rPr>
        <w:t>Voor de eenvoud van de demo omgeving wordt in deze installatiehandleiding uitgegaan van een publieke service. Het publiek maken van een service moet expliciet geconfigureerd worden.</w:t>
      </w:r>
      <w:r w:rsidRPr="006A1951">
        <w:rPr>
          <w:lang w:val="nl-NL"/>
        </w:rPr>
        <w:br/>
      </w:r>
    </w:p>
    <w:p w14:paraId="68CDDE3C" w14:textId="77777777" w:rsidR="00197C46" w:rsidRPr="006A1951" w:rsidRDefault="00197C46" w:rsidP="00197C46">
      <w:pPr>
        <w:pStyle w:val="normal"/>
        <w:rPr>
          <w:lang w:val="nl-NL"/>
        </w:rPr>
      </w:pPr>
      <w:r w:rsidRPr="006A1951">
        <w:rPr>
          <w:lang w:val="nl-NL"/>
        </w:rPr>
        <w:t xml:space="preserve">Kies in het overzichtsscherm van de service voor het tabblad </w:t>
      </w:r>
      <w:r w:rsidRPr="006A1951">
        <w:rPr>
          <w:i/>
          <w:lang w:val="nl-NL"/>
        </w:rPr>
        <w:t>Plans</w:t>
      </w:r>
      <w:r w:rsidRPr="006A1951">
        <w:rPr>
          <w:lang w:val="nl-NL"/>
        </w:rPr>
        <w:t xml:space="preserve">. Selecteer de optie </w:t>
      </w:r>
      <w:r w:rsidRPr="006A1951">
        <w:rPr>
          <w:i/>
          <w:lang w:val="nl-NL"/>
        </w:rPr>
        <w:t>Make this service public</w:t>
      </w:r>
      <w:r w:rsidRPr="006A1951">
        <w:rPr>
          <w:lang w:val="nl-NL"/>
        </w:rPr>
        <w:t xml:space="preserve"> en kies vervolgens voor </w:t>
      </w:r>
      <w:r w:rsidRPr="006A1951">
        <w:rPr>
          <w:i/>
          <w:lang w:val="nl-NL"/>
        </w:rPr>
        <w:t>Save</w:t>
      </w:r>
      <w:r w:rsidRPr="006A1951">
        <w:rPr>
          <w:lang w:val="nl-NL"/>
        </w:rPr>
        <w:t xml:space="preserve"> om de wijziging op te slaan.</w:t>
      </w:r>
    </w:p>
    <w:p w14:paraId="3CD3A3C6" w14:textId="77777777" w:rsidR="00197C46" w:rsidRPr="006A1951" w:rsidRDefault="00197C46" w:rsidP="00197C46">
      <w:pPr>
        <w:pStyle w:val="normal"/>
        <w:rPr>
          <w:lang w:val="nl-NL"/>
        </w:rPr>
      </w:pPr>
    </w:p>
    <w:p w14:paraId="1E3EC610" w14:textId="41BC5922" w:rsidR="00197C46" w:rsidRPr="006A1951" w:rsidRDefault="00BE74E0" w:rsidP="00197C46">
      <w:pPr>
        <w:pStyle w:val="normal"/>
        <w:rPr>
          <w:lang w:val="nl-NL"/>
        </w:rPr>
      </w:pPr>
      <w:r>
        <w:rPr>
          <w:noProof/>
        </w:rPr>
        <w:drawing>
          <wp:inline distT="0" distB="0" distL="0" distR="0" wp14:anchorId="51F86C07" wp14:editId="57E09713">
            <wp:extent cx="5940425" cy="3164659"/>
            <wp:effectExtent l="0" t="0" r="3175" b="10795"/>
            <wp:docPr id="70"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0425" cy="3164659"/>
                    </a:xfrm>
                    <a:prstGeom prst="rect">
                      <a:avLst/>
                    </a:prstGeom>
                    <a:noFill/>
                    <a:ln>
                      <a:noFill/>
                    </a:ln>
                  </pic:spPr>
                </pic:pic>
              </a:graphicData>
            </a:graphic>
          </wp:inline>
        </w:drawing>
      </w:r>
    </w:p>
    <w:p w14:paraId="69411333" w14:textId="77777777" w:rsidR="004473A2" w:rsidRPr="006A1951" w:rsidRDefault="004473A2" w:rsidP="00197C46">
      <w:pPr>
        <w:pStyle w:val="normal"/>
        <w:rPr>
          <w:lang w:val="nl-NL"/>
        </w:rPr>
      </w:pPr>
    </w:p>
    <w:p w14:paraId="008A7EFF" w14:textId="77777777" w:rsidR="00197C46" w:rsidRPr="006A1951" w:rsidRDefault="00197C46" w:rsidP="00197C46">
      <w:pPr>
        <w:pStyle w:val="Kop4"/>
        <w:rPr>
          <w:rFonts w:hint="eastAsia"/>
        </w:rPr>
      </w:pPr>
      <w:bookmarkStart w:id="67" w:name="h.19c6y18" w:colFirst="0" w:colLast="0"/>
      <w:bookmarkEnd w:id="67"/>
      <w:r w:rsidRPr="006A1951">
        <w:t>Toevoegen van Policies</w:t>
      </w:r>
    </w:p>
    <w:p w14:paraId="5C36AC97" w14:textId="77777777" w:rsidR="00197C46" w:rsidRPr="006A1951" w:rsidRDefault="00197C46" w:rsidP="00197C46">
      <w:pPr>
        <w:pStyle w:val="normal"/>
        <w:rPr>
          <w:lang w:val="nl-NL"/>
        </w:rPr>
      </w:pPr>
      <w:r w:rsidRPr="006A1951">
        <w:rPr>
          <w:lang w:val="nl-NL"/>
        </w:rPr>
        <w:t>Via policies kan functionaliteit aan de door JBoss Apiman aangeboden services toegevoegd. Zowel standaard beschikbare functionaliteit alsmede extra functionaliteit doormiddel van plugins. Er zijn diverse policies beschikbaar voor security, caching, quota’s en throttling.</w:t>
      </w:r>
    </w:p>
    <w:p w14:paraId="3888004A" w14:textId="77777777" w:rsidR="00197C46" w:rsidRPr="006A1951" w:rsidRDefault="00197C46" w:rsidP="00197C46">
      <w:pPr>
        <w:pStyle w:val="normal"/>
        <w:rPr>
          <w:lang w:val="nl-NL"/>
        </w:rPr>
      </w:pPr>
    </w:p>
    <w:p w14:paraId="547FD73F" w14:textId="77777777" w:rsidR="00197C46" w:rsidRPr="006A1951" w:rsidRDefault="00197C46" w:rsidP="00197C46">
      <w:pPr>
        <w:pStyle w:val="normal"/>
        <w:rPr>
          <w:lang w:val="nl-NL"/>
        </w:rPr>
      </w:pPr>
      <w:r w:rsidRPr="006A1951">
        <w:rPr>
          <w:lang w:val="nl-NL"/>
        </w:rPr>
        <w:t xml:space="preserve">Kies in het overzichtsscherm van de service voor het tabblad </w:t>
      </w:r>
      <w:r w:rsidRPr="006A1951">
        <w:rPr>
          <w:i/>
          <w:lang w:val="nl-NL"/>
        </w:rPr>
        <w:t>Policies</w:t>
      </w:r>
      <w:r w:rsidRPr="006A1951">
        <w:rPr>
          <w:lang w:val="nl-NL"/>
        </w:rPr>
        <w:t xml:space="preserve"> en vervolgens voor </w:t>
      </w:r>
      <w:r w:rsidRPr="006A1951">
        <w:rPr>
          <w:i/>
          <w:lang w:val="nl-NL"/>
        </w:rPr>
        <w:t>Add Policy</w:t>
      </w:r>
      <w:r w:rsidRPr="006A1951">
        <w:rPr>
          <w:lang w:val="nl-NL"/>
        </w:rPr>
        <w:t>.</w:t>
      </w:r>
    </w:p>
    <w:p w14:paraId="477166D9" w14:textId="5118DAA6" w:rsidR="00197C46" w:rsidRPr="006A1951" w:rsidRDefault="000F407B" w:rsidP="00197C46">
      <w:pPr>
        <w:pStyle w:val="normal"/>
        <w:rPr>
          <w:lang w:val="nl-NL"/>
        </w:rPr>
      </w:pPr>
      <w:r>
        <w:rPr>
          <w:noProof/>
        </w:rPr>
        <w:lastRenderedPageBreak/>
        <w:drawing>
          <wp:inline distT="0" distB="0" distL="0" distR="0" wp14:anchorId="5BEDFC0A" wp14:editId="6D4676AE">
            <wp:extent cx="5940425" cy="3396584"/>
            <wp:effectExtent l="0" t="0" r="3175" b="7620"/>
            <wp:docPr id="71"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0425" cy="3396584"/>
                    </a:xfrm>
                    <a:prstGeom prst="rect">
                      <a:avLst/>
                    </a:prstGeom>
                    <a:noFill/>
                    <a:ln>
                      <a:noFill/>
                    </a:ln>
                  </pic:spPr>
                </pic:pic>
              </a:graphicData>
            </a:graphic>
          </wp:inline>
        </w:drawing>
      </w:r>
    </w:p>
    <w:p w14:paraId="6483804D" w14:textId="77777777" w:rsidR="00197C46" w:rsidRPr="006A1951" w:rsidRDefault="00197C46" w:rsidP="00197C46">
      <w:pPr>
        <w:pStyle w:val="normal"/>
        <w:rPr>
          <w:lang w:val="nl-NL"/>
        </w:rPr>
      </w:pPr>
    </w:p>
    <w:p w14:paraId="23DDF246" w14:textId="77777777" w:rsidR="00197C46" w:rsidRPr="006A1951" w:rsidRDefault="00197C46" w:rsidP="00197C46">
      <w:pPr>
        <w:pStyle w:val="normal"/>
        <w:rPr>
          <w:lang w:val="nl-NL"/>
        </w:rPr>
      </w:pPr>
      <w:r w:rsidRPr="006A1951">
        <w:rPr>
          <w:lang w:val="nl-NL"/>
        </w:rPr>
        <w:t>Vervolgens verschijnt een formulier waarin de gewenste policy type gekozen kan worden.</w:t>
      </w:r>
    </w:p>
    <w:p w14:paraId="14A43B47" w14:textId="77777777" w:rsidR="004473A2" w:rsidRPr="006A1951" w:rsidRDefault="004473A2" w:rsidP="00197C46">
      <w:pPr>
        <w:pStyle w:val="normal"/>
        <w:rPr>
          <w:lang w:val="nl-NL"/>
        </w:rPr>
      </w:pPr>
    </w:p>
    <w:p w14:paraId="7B82D015" w14:textId="77777777" w:rsidR="00197C46" w:rsidRPr="006A1951" w:rsidRDefault="00197C46" w:rsidP="00197C46">
      <w:pPr>
        <w:pStyle w:val="Kop4"/>
        <w:rPr>
          <w:rFonts w:hint="eastAsia"/>
        </w:rPr>
      </w:pPr>
      <w:bookmarkStart w:id="68" w:name="h.3tbugp1" w:colFirst="0" w:colLast="0"/>
      <w:bookmarkEnd w:id="68"/>
      <w:r w:rsidRPr="006A1951">
        <w:t>Toevoegen Keycloak OAuth Policy</w:t>
      </w:r>
    </w:p>
    <w:p w14:paraId="6475A5CB" w14:textId="77777777" w:rsidR="00197C46" w:rsidRPr="006A1951" w:rsidRDefault="00197C46" w:rsidP="00197C46">
      <w:pPr>
        <w:pStyle w:val="normal"/>
        <w:rPr>
          <w:lang w:val="nl-NL"/>
        </w:rPr>
      </w:pPr>
      <w:r w:rsidRPr="006A1951">
        <w:rPr>
          <w:lang w:val="nl-NL"/>
        </w:rPr>
        <w:t>Voor autorisatie op basis van OAuth is de Keycloak OAuth policy beschikbaar. Deze policy verwacht een bearer token in de API call welke is uitgegeven door de Identity Provider JBoss Keycloak.</w:t>
      </w:r>
    </w:p>
    <w:p w14:paraId="106659CE" w14:textId="77777777" w:rsidR="00197C46" w:rsidRPr="006A1951" w:rsidRDefault="00197C46" w:rsidP="00197C46">
      <w:pPr>
        <w:pStyle w:val="normal"/>
        <w:rPr>
          <w:lang w:val="nl-NL"/>
        </w:rPr>
      </w:pPr>
    </w:p>
    <w:p w14:paraId="418FED62" w14:textId="77777777" w:rsidR="00197C46" w:rsidRPr="006A1951" w:rsidRDefault="00197C46" w:rsidP="00197C46">
      <w:pPr>
        <w:pStyle w:val="normal"/>
        <w:rPr>
          <w:lang w:val="nl-NL"/>
        </w:rPr>
      </w:pPr>
      <w:r w:rsidRPr="006A1951">
        <w:rPr>
          <w:lang w:val="nl-NL"/>
        </w:rPr>
        <w:t xml:space="preserve">Kies in het overzichtsscherm van de service voor het tabblad </w:t>
      </w:r>
      <w:r w:rsidRPr="006A1951">
        <w:rPr>
          <w:i/>
          <w:lang w:val="nl-NL"/>
        </w:rPr>
        <w:t>Policies</w:t>
      </w:r>
      <w:r w:rsidRPr="006A1951">
        <w:rPr>
          <w:lang w:val="nl-NL"/>
        </w:rPr>
        <w:t xml:space="preserve"> en vervolgens voor </w:t>
      </w:r>
      <w:r w:rsidRPr="006A1951">
        <w:rPr>
          <w:i/>
          <w:lang w:val="nl-NL"/>
        </w:rPr>
        <w:t>Add Policy</w:t>
      </w:r>
      <w:r w:rsidRPr="006A1951">
        <w:rPr>
          <w:lang w:val="nl-NL"/>
        </w:rPr>
        <w:t>. Vervolgens verschijnt er een formulier dat als volgt ingevuld moet worden:</w:t>
      </w:r>
    </w:p>
    <w:p w14:paraId="49928F42" w14:textId="77777777" w:rsidR="00197C46" w:rsidRPr="006A1951" w:rsidRDefault="00197C46" w:rsidP="00197C46">
      <w:pPr>
        <w:pStyle w:val="normal"/>
        <w:numPr>
          <w:ilvl w:val="0"/>
          <w:numId w:val="4"/>
        </w:numPr>
        <w:ind w:hanging="360"/>
        <w:contextualSpacing/>
        <w:rPr>
          <w:lang w:val="nl-NL"/>
        </w:rPr>
      </w:pPr>
      <w:r w:rsidRPr="006A1951">
        <w:rPr>
          <w:lang w:val="nl-NL"/>
        </w:rPr>
        <w:t>Policy Type : Keycloak OAuth Policy</w:t>
      </w:r>
    </w:p>
    <w:p w14:paraId="168EBBD5" w14:textId="77777777" w:rsidR="008B65A5" w:rsidRPr="006A1951" w:rsidRDefault="008B65A5" w:rsidP="00197C46">
      <w:pPr>
        <w:pStyle w:val="normal"/>
        <w:numPr>
          <w:ilvl w:val="0"/>
          <w:numId w:val="4"/>
        </w:numPr>
        <w:ind w:hanging="360"/>
        <w:contextualSpacing/>
        <w:rPr>
          <w:rStyle w:val="InternetLink"/>
          <w:color w:val="000000"/>
          <w:u w:val="none"/>
          <w:lang w:val="nl-NL"/>
        </w:rPr>
      </w:pPr>
      <w:r w:rsidRPr="006A1951">
        <w:rPr>
          <w:lang w:val="nl-NL"/>
        </w:rPr>
        <w:t xml:space="preserve">Realm : De locatie van de realm in JBoss Keycloak die gebruikt moet worden om de API calls te beveiligen. De realm is opgebouwd uit de url waarop de omgeving extern benaderbaar is en de naam van de realm. In de demo wordt de </w:t>
      </w:r>
      <w:r w:rsidRPr="006A1951">
        <w:rPr>
          <w:b/>
          <w:lang w:val="nl-NL"/>
        </w:rPr>
        <w:t>apiman</w:t>
      </w:r>
      <w:r w:rsidRPr="006A1951">
        <w:rPr>
          <w:lang w:val="nl-NL"/>
        </w:rPr>
        <w:t xml:space="preserve"> realm gebruikt. Bijvoorbeeld:</w:t>
      </w:r>
      <w:r w:rsidRPr="006A1951">
        <w:rPr>
          <w:lang w:val="nl-NL"/>
        </w:rPr>
        <w:br/>
      </w:r>
      <w:hyperlink r:id="rId66" w:history="1">
        <w:r w:rsidRPr="006A1951">
          <w:rPr>
            <w:rStyle w:val="Hyperlink"/>
            <w:lang w:val="nl-NL"/>
          </w:rPr>
          <w:t>https://localhost:8443/auth/realms/apiman</w:t>
        </w:r>
      </w:hyperlink>
      <w:r w:rsidRPr="006A1951">
        <w:rPr>
          <w:lang w:val="nl-NL"/>
        </w:rPr>
        <w:br/>
      </w:r>
      <w:r w:rsidRPr="006A1951">
        <w:rPr>
          <w:b/>
          <w:lang w:val="nl-NL"/>
        </w:rPr>
        <w:t>of</w:t>
      </w:r>
      <w:r w:rsidRPr="006A1951">
        <w:rPr>
          <w:lang w:val="nl-NL"/>
        </w:rPr>
        <w:br/>
      </w:r>
      <w:hyperlink r:id="rId67">
        <w:r w:rsidRPr="006A1951">
          <w:rPr>
            <w:rStyle w:val="InternetLink"/>
            <w:webHidden/>
            <w:color w:val="1155CC"/>
            <w:lang w:val="nl-NL"/>
          </w:rPr>
          <w:t>https://apiman.openonderwijsapi.nl:7443/auth/realms/apiman</w:t>
        </w:r>
      </w:hyperlink>
      <w:r w:rsidRPr="006A1951">
        <w:rPr>
          <w:rStyle w:val="InternetLink"/>
          <w:color w:val="1155CC"/>
          <w:lang w:val="nl-NL"/>
        </w:rPr>
        <w:br/>
      </w:r>
    </w:p>
    <w:p w14:paraId="7CC8A095" w14:textId="77777777" w:rsidR="00197C46" w:rsidRPr="006A1951" w:rsidRDefault="00197C46" w:rsidP="00197C46">
      <w:pPr>
        <w:pStyle w:val="normal"/>
        <w:numPr>
          <w:ilvl w:val="0"/>
          <w:numId w:val="4"/>
        </w:numPr>
        <w:ind w:hanging="360"/>
        <w:contextualSpacing/>
        <w:rPr>
          <w:lang w:val="nl-NL"/>
        </w:rPr>
      </w:pPr>
      <w:r w:rsidRPr="006A1951">
        <w:rPr>
          <w:lang w:val="nl-NL"/>
        </w:rPr>
        <w:t xml:space="preserve">Keycloak Realm Certificate : Het certificaat behorende bij het realm. Zie </w:t>
      </w:r>
      <w:r w:rsidRPr="006A1951">
        <w:rPr>
          <w:i/>
          <w:lang w:val="nl-NL"/>
        </w:rPr>
        <w:t>Opvragen Realm Certificaat</w:t>
      </w:r>
      <w:r w:rsidRPr="006A1951">
        <w:rPr>
          <w:lang w:val="nl-NL"/>
        </w:rPr>
        <w:t xml:space="preserve"> bij de Configuratie van JBoss Keycloak.</w:t>
      </w:r>
    </w:p>
    <w:p w14:paraId="37C57BE6" w14:textId="77777777" w:rsidR="00197C46" w:rsidRPr="006A1951" w:rsidRDefault="00197C46" w:rsidP="00197C46">
      <w:pPr>
        <w:pStyle w:val="normal"/>
        <w:rPr>
          <w:lang w:val="nl-NL"/>
        </w:rPr>
      </w:pPr>
    </w:p>
    <w:p w14:paraId="2E2F057E" w14:textId="77777777" w:rsidR="00197C46" w:rsidRPr="006A1951" w:rsidRDefault="00197C46" w:rsidP="00197C46">
      <w:pPr>
        <w:pStyle w:val="normal"/>
        <w:rPr>
          <w:lang w:val="nl-NL"/>
        </w:rPr>
      </w:pPr>
      <w:r w:rsidRPr="006A1951">
        <w:rPr>
          <w:lang w:val="nl-NL"/>
        </w:rPr>
        <w:t>De volgende velden kunnen optioneel ingevuld/aangepast worden afhankelijk van de omgeving:</w:t>
      </w:r>
    </w:p>
    <w:p w14:paraId="5CF26B91" w14:textId="77777777" w:rsidR="00197C46" w:rsidRPr="006A1951" w:rsidRDefault="00197C46" w:rsidP="00197C46">
      <w:pPr>
        <w:pStyle w:val="normal"/>
        <w:numPr>
          <w:ilvl w:val="0"/>
          <w:numId w:val="7"/>
        </w:numPr>
        <w:ind w:hanging="360"/>
        <w:contextualSpacing/>
        <w:rPr>
          <w:lang w:val="nl-NL"/>
        </w:rPr>
      </w:pPr>
      <w:r w:rsidRPr="006A1951">
        <w:rPr>
          <w:lang w:val="nl-NL"/>
        </w:rPr>
        <w:t xml:space="preserve">Blacklist Unsafe Tokens : Kies </w:t>
      </w:r>
      <w:r w:rsidRPr="006A1951">
        <w:rPr>
          <w:i/>
          <w:lang w:val="nl-NL"/>
        </w:rPr>
        <w:t>true</w:t>
      </w:r>
      <w:r w:rsidRPr="006A1951">
        <w:rPr>
          <w:lang w:val="nl-NL"/>
        </w:rPr>
        <w:t xml:space="preserve"> voor verhoogde beveiliging.</w:t>
      </w:r>
    </w:p>
    <w:p w14:paraId="5B158DBD" w14:textId="77777777" w:rsidR="00197C46" w:rsidRPr="006A1951" w:rsidRDefault="00197C46" w:rsidP="00197C46">
      <w:pPr>
        <w:pStyle w:val="normal"/>
        <w:numPr>
          <w:ilvl w:val="0"/>
          <w:numId w:val="7"/>
        </w:numPr>
        <w:ind w:hanging="360"/>
        <w:contextualSpacing/>
        <w:rPr>
          <w:lang w:val="nl-NL"/>
        </w:rPr>
      </w:pPr>
      <w:r w:rsidRPr="006A1951">
        <w:rPr>
          <w:lang w:val="nl-NL"/>
        </w:rPr>
        <w:t xml:space="preserve">Strip Tokens : Kies hier altijd </w:t>
      </w:r>
      <w:r w:rsidRPr="006A1951">
        <w:rPr>
          <w:i/>
          <w:lang w:val="nl-NL"/>
        </w:rPr>
        <w:t>true</w:t>
      </w:r>
      <w:r w:rsidRPr="006A1951">
        <w:rPr>
          <w:lang w:val="nl-NL"/>
        </w:rPr>
        <w:t xml:space="preserve"> tenzij de service implementatie dusdanig geconfigureerd is dat deze ook overweg kan met het OAuth token uitgegeven door JBoss Keycloak. De meeste service implementaties hebben hun eigen authenticatie mechanisme waardoor het kiezen van </w:t>
      </w:r>
      <w:r w:rsidRPr="006A1951">
        <w:rPr>
          <w:i/>
          <w:lang w:val="nl-NL"/>
        </w:rPr>
        <w:t>true</w:t>
      </w:r>
      <w:r w:rsidRPr="006A1951">
        <w:rPr>
          <w:lang w:val="nl-NL"/>
        </w:rPr>
        <w:t xml:space="preserve"> in de meeste gevallen de juiste keuze is.</w:t>
      </w:r>
    </w:p>
    <w:p w14:paraId="64EB735C" w14:textId="77777777" w:rsidR="00197C46" w:rsidRPr="006A1951" w:rsidRDefault="00197C46" w:rsidP="00197C46">
      <w:pPr>
        <w:pStyle w:val="normal"/>
        <w:numPr>
          <w:ilvl w:val="0"/>
          <w:numId w:val="7"/>
        </w:numPr>
        <w:ind w:hanging="360"/>
        <w:contextualSpacing/>
        <w:rPr>
          <w:lang w:val="nl-NL"/>
        </w:rPr>
      </w:pPr>
      <w:r w:rsidRPr="006A1951">
        <w:rPr>
          <w:lang w:val="nl-NL"/>
        </w:rPr>
        <w:lastRenderedPageBreak/>
        <w:t>Forward Kycloak Token Information : Forward specifieke onderdelen uit het OAuth token via een HTTP header naar service impelementatie. Bijvoorbeeld voor identificatie van de de gebruiker op basis username, e-mail, name.</w:t>
      </w:r>
    </w:p>
    <w:p w14:paraId="37B5793F" w14:textId="77777777" w:rsidR="00197C46" w:rsidRPr="006A1951" w:rsidRDefault="00197C46" w:rsidP="00197C46">
      <w:pPr>
        <w:pStyle w:val="normal"/>
        <w:rPr>
          <w:lang w:val="nl-NL"/>
        </w:rPr>
      </w:pPr>
    </w:p>
    <w:p w14:paraId="47F94425" w14:textId="77777777" w:rsidR="00197C46" w:rsidRPr="006A1951" w:rsidRDefault="00197C46" w:rsidP="00197C46">
      <w:pPr>
        <w:pStyle w:val="normal"/>
        <w:rPr>
          <w:lang w:val="nl-NL"/>
        </w:rPr>
      </w:pPr>
    </w:p>
    <w:p w14:paraId="40B82C9D" w14:textId="08A63C93" w:rsidR="00197C46" w:rsidRPr="006A1951" w:rsidRDefault="000F407B" w:rsidP="00197C46">
      <w:pPr>
        <w:pStyle w:val="normal"/>
        <w:rPr>
          <w:lang w:val="nl-NL"/>
        </w:rPr>
      </w:pPr>
      <w:r>
        <w:rPr>
          <w:noProof/>
        </w:rPr>
        <w:lastRenderedPageBreak/>
        <w:drawing>
          <wp:inline distT="0" distB="0" distL="0" distR="0" wp14:anchorId="4CC79BF2" wp14:editId="530FBB0B">
            <wp:extent cx="5940425" cy="8482206"/>
            <wp:effectExtent l="0" t="0" r="3175" b="1905"/>
            <wp:docPr id="72"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8482206"/>
                    </a:xfrm>
                    <a:prstGeom prst="rect">
                      <a:avLst/>
                    </a:prstGeom>
                    <a:noFill/>
                    <a:ln>
                      <a:noFill/>
                    </a:ln>
                  </pic:spPr>
                </pic:pic>
              </a:graphicData>
            </a:graphic>
          </wp:inline>
        </w:drawing>
      </w:r>
    </w:p>
    <w:p w14:paraId="74944F76" w14:textId="77777777" w:rsidR="00197C46" w:rsidRPr="006A1951" w:rsidRDefault="00197C46" w:rsidP="00197C46">
      <w:pPr>
        <w:pStyle w:val="normal"/>
        <w:rPr>
          <w:lang w:val="nl-NL"/>
        </w:rPr>
      </w:pPr>
      <w:r w:rsidRPr="006A1951">
        <w:rPr>
          <w:lang w:val="nl-NL"/>
        </w:rPr>
        <w:t xml:space="preserve">Kies voor </w:t>
      </w:r>
      <w:r w:rsidRPr="006A1951">
        <w:rPr>
          <w:i/>
          <w:lang w:val="nl-NL"/>
        </w:rPr>
        <w:t>Add Policy</w:t>
      </w:r>
      <w:r w:rsidRPr="006A1951">
        <w:rPr>
          <w:lang w:val="nl-NL"/>
        </w:rPr>
        <w:t xml:space="preserve"> om de policy toe te voegen.</w:t>
      </w:r>
    </w:p>
    <w:p w14:paraId="78B94631" w14:textId="77777777" w:rsidR="004473A2" w:rsidRPr="006A1951" w:rsidRDefault="004473A2" w:rsidP="00197C46">
      <w:pPr>
        <w:pStyle w:val="normal"/>
        <w:rPr>
          <w:lang w:val="nl-NL"/>
        </w:rPr>
      </w:pPr>
    </w:p>
    <w:p w14:paraId="76C6CE64" w14:textId="77777777" w:rsidR="00197C46" w:rsidRPr="006A1951" w:rsidRDefault="00197C46" w:rsidP="00197C46">
      <w:pPr>
        <w:pStyle w:val="Kop4"/>
        <w:rPr>
          <w:rFonts w:hint="eastAsia"/>
        </w:rPr>
      </w:pPr>
      <w:bookmarkStart w:id="69" w:name="h.28h4qwu" w:colFirst="0" w:colLast="0"/>
      <w:bookmarkEnd w:id="69"/>
      <w:r w:rsidRPr="006A1951">
        <w:t>Toevoegen Simple Header Policy</w:t>
      </w:r>
    </w:p>
    <w:p w14:paraId="43E8D7A0" w14:textId="77777777" w:rsidR="00197C46" w:rsidRPr="006A1951" w:rsidRDefault="00197C46" w:rsidP="00197C46">
      <w:pPr>
        <w:pStyle w:val="normal"/>
        <w:rPr>
          <w:lang w:val="nl-NL"/>
        </w:rPr>
      </w:pPr>
      <w:r w:rsidRPr="006A1951">
        <w:rPr>
          <w:lang w:val="nl-NL"/>
        </w:rPr>
        <w:t>Het is mogelijk om extra headers toe te voegen alvorens een HTTP request vanuit JBoss Apiman naar de service implementatie gestuurd wordt en/of alvorens JBoss Apiman het resultaat van de service implementatie terugstuurd naar de client.</w:t>
      </w:r>
    </w:p>
    <w:p w14:paraId="56A4F45C" w14:textId="77777777" w:rsidR="00197C46" w:rsidRPr="006A1951" w:rsidRDefault="00197C46" w:rsidP="00197C46">
      <w:pPr>
        <w:pStyle w:val="normal"/>
        <w:rPr>
          <w:lang w:val="nl-NL"/>
        </w:rPr>
      </w:pPr>
      <w:r w:rsidRPr="006A1951">
        <w:rPr>
          <w:lang w:val="nl-NL"/>
        </w:rPr>
        <w:t>Voor de service van In Holland wordt hiermee de verplichte subscription key meegestuurd.</w:t>
      </w:r>
    </w:p>
    <w:p w14:paraId="113F4218" w14:textId="77777777" w:rsidR="00197C46" w:rsidRPr="006A1951" w:rsidRDefault="00197C46" w:rsidP="00197C46">
      <w:pPr>
        <w:pStyle w:val="normal"/>
        <w:rPr>
          <w:lang w:val="nl-NL"/>
        </w:rPr>
      </w:pPr>
    </w:p>
    <w:p w14:paraId="42D74FEF" w14:textId="77777777" w:rsidR="00197C46" w:rsidRPr="006A1951" w:rsidRDefault="00197C46" w:rsidP="00197C46">
      <w:pPr>
        <w:pStyle w:val="normal"/>
        <w:rPr>
          <w:lang w:val="nl-NL"/>
        </w:rPr>
      </w:pPr>
      <w:r w:rsidRPr="006A1951">
        <w:rPr>
          <w:lang w:val="nl-NL"/>
        </w:rPr>
        <w:t xml:space="preserve">Kies in het overzichtsscherm van de service voor het tabblad </w:t>
      </w:r>
      <w:r w:rsidRPr="006A1951">
        <w:rPr>
          <w:i/>
          <w:lang w:val="nl-NL"/>
        </w:rPr>
        <w:t>Policies</w:t>
      </w:r>
      <w:r w:rsidRPr="006A1951">
        <w:rPr>
          <w:lang w:val="nl-NL"/>
        </w:rPr>
        <w:t xml:space="preserve"> en vervolgens voor </w:t>
      </w:r>
      <w:r w:rsidRPr="006A1951">
        <w:rPr>
          <w:i/>
          <w:lang w:val="nl-NL"/>
        </w:rPr>
        <w:t>Add Policy</w:t>
      </w:r>
      <w:r w:rsidRPr="006A1951">
        <w:rPr>
          <w:lang w:val="nl-NL"/>
        </w:rPr>
        <w:t>. Vervolgens verschijnt er een formulier dat als volgt ingevuld moet worden:</w:t>
      </w:r>
    </w:p>
    <w:p w14:paraId="59226D06" w14:textId="77777777" w:rsidR="00197C46" w:rsidRPr="006A1951" w:rsidRDefault="00197C46" w:rsidP="00197C46">
      <w:pPr>
        <w:pStyle w:val="normal"/>
        <w:numPr>
          <w:ilvl w:val="0"/>
          <w:numId w:val="4"/>
        </w:numPr>
        <w:ind w:hanging="360"/>
        <w:contextualSpacing/>
        <w:rPr>
          <w:lang w:val="nl-NL"/>
        </w:rPr>
      </w:pPr>
      <w:r w:rsidRPr="006A1951">
        <w:rPr>
          <w:lang w:val="nl-NL"/>
        </w:rPr>
        <w:t>Policy Type : Simple Header Policy</w:t>
      </w:r>
    </w:p>
    <w:p w14:paraId="18BD59EC" w14:textId="77777777" w:rsidR="00197C46" w:rsidRPr="006A1951" w:rsidRDefault="00197C46" w:rsidP="00197C46">
      <w:pPr>
        <w:pStyle w:val="normal"/>
        <w:numPr>
          <w:ilvl w:val="0"/>
          <w:numId w:val="4"/>
        </w:numPr>
        <w:ind w:hanging="360"/>
        <w:contextualSpacing/>
        <w:rPr>
          <w:lang w:val="nl-NL"/>
        </w:rPr>
      </w:pPr>
      <w:r w:rsidRPr="006A1951">
        <w:rPr>
          <w:lang w:val="nl-NL"/>
        </w:rPr>
        <w:t>Add Headers:</w:t>
      </w:r>
    </w:p>
    <w:p w14:paraId="332F64F0" w14:textId="77777777" w:rsidR="00197C46" w:rsidRPr="006A1951" w:rsidRDefault="00197C46" w:rsidP="00197C46">
      <w:pPr>
        <w:pStyle w:val="normal"/>
        <w:numPr>
          <w:ilvl w:val="1"/>
          <w:numId w:val="4"/>
        </w:numPr>
        <w:ind w:hanging="360"/>
        <w:contextualSpacing/>
        <w:rPr>
          <w:lang w:val="nl-NL"/>
        </w:rPr>
      </w:pPr>
      <w:r w:rsidRPr="006A1951">
        <w:rPr>
          <w:lang w:val="nl-NL"/>
        </w:rPr>
        <w:t>Header Name : De naam van de HTTP header die naar de service gestuurd wordt;</w:t>
      </w:r>
    </w:p>
    <w:p w14:paraId="3C40197D" w14:textId="77777777" w:rsidR="00197C46" w:rsidRPr="006A1951" w:rsidRDefault="00197C46" w:rsidP="00197C46">
      <w:pPr>
        <w:pStyle w:val="normal"/>
        <w:numPr>
          <w:ilvl w:val="1"/>
          <w:numId w:val="4"/>
        </w:numPr>
        <w:ind w:hanging="360"/>
        <w:contextualSpacing/>
        <w:rPr>
          <w:lang w:val="nl-NL"/>
        </w:rPr>
      </w:pPr>
      <w:r w:rsidRPr="006A1951">
        <w:rPr>
          <w:lang w:val="nl-NL"/>
        </w:rPr>
        <w:t>Header Value : De waarde van de HTTP header die naar de service gestuurd wordt;</w:t>
      </w:r>
    </w:p>
    <w:p w14:paraId="021EA323" w14:textId="77777777" w:rsidR="00197C46" w:rsidRPr="006A1951" w:rsidRDefault="00197C46" w:rsidP="00197C46">
      <w:pPr>
        <w:pStyle w:val="normal"/>
        <w:numPr>
          <w:ilvl w:val="1"/>
          <w:numId w:val="4"/>
        </w:numPr>
        <w:ind w:hanging="360"/>
        <w:contextualSpacing/>
        <w:rPr>
          <w:lang w:val="nl-NL"/>
        </w:rPr>
      </w:pPr>
      <w:r w:rsidRPr="006A1951">
        <w:rPr>
          <w:lang w:val="nl-NL"/>
        </w:rPr>
        <w:t xml:space="preserve">Value Type : De oorsprong van de header value. Gebruik </w:t>
      </w:r>
      <w:r w:rsidRPr="006A1951">
        <w:rPr>
          <w:i/>
          <w:lang w:val="nl-NL"/>
        </w:rPr>
        <w:t>String</w:t>
      </w:r>
      <w:r w:rsidRPr="006A1951">
        <w:rPr>
          <w:lang w:val="nl-NL"/>
        </w:rPr>
        <w:t xml:space="preserve"> voor een HTTP header met een vaste waarde.</w:t>
      </w:r>
    </w:p>
    <w:p w14:paraId="6C651735" w14:textId="77777777" w:rsidR="00197C46" w:rsidRPr="006A1951" w:rsidRDefault="00197C46" w:rsidP="00197C46">
      <w:pPr>
        <w:pStyle w:val="normal"/>
        <w:numPr>
          <w:ilvl w:val="1"/>
          <w:numId w:val="4"/>
        </w:numPr>
        <w:ind w:hanging="360"/>
        <w:contextualSpacing/>
        <w:rPr>
          <w:lang w:val="nl-NL"/>
        </w:rPr>
      </w:pPr>
      <w:r w:rsidRPr="006A1951">
        <w:rPr>
          <w:lang w:val="nl-NL"/>
        </w:rPr>
        <w:t xml:space="preserve">Apply To : Kies </w:t>
      </w:r>
      <w:r w:rsidRPr="006A1951">
        <w:rPr>
          <w:i/>
          <w:lang w:val="nl-NL"/>
        </w:rPr>
        <w:t>Request</w:t>
      </w:r>
      <w:r w:rsidRPr="006A1951">
        <w:rPr>
          <w:lang w:val="nl-NL"/>
        </w:rPr>
        <w:t xml:space="preserve"> om de header naar de service implementatie te sturen. Kies </w:t>
      </w:r>
      <w:r w:rsidRPr="006A1951">
        <w:rPr>
          <w:i/>
          <w:lang w:val="nl-NL"/>
        </w:rPr>
        <w:t>Response</w:t>
      </w:r>
      <w:r w:rsidRPr="006A1951">
        <w:rPr>
          <w:lang w:val="nl-NL"/>
        </w:rPr>
        <w:t xml:space="preserve"> om de header de applicatie te sturen welke de API call heeft geinitieerd.</w:t>
      </w:r>
    </w:p>
    <w:p w14:paraId="7D382D83" w14:textId="77777777" w:rsidR="00197C46" w:rsidRPr="006A1951" w:rsidRDefault="00197C46" w:rsidP="00197C46">
      <w:pPr>
        <w:pStyle w:val="normal"/>
        <w:numPr>
          <w:ilvl w:val="1"/>
          <w:numId w:val="4"/>
        </w:numPr>
        <w:ind w:hanging="360"/>
        <w:contextualSpacing/>
        <w:rPr>
          <w:lang w:val="nl-NL"/>
        </w:rPr>
      </w:pPr>
      <w:r w:rsidRPr="006A1951">
        <w:rPr>
          <w:lang w:val="nl-NL"/>
        </w:rPr>
        <w:t>Overwrite Existing : Overschrijf de header indien deze al aanwezig is.</w:t>
      </w:r>
    </w:p>
    <w:p w14:paraId="6F36E2AA" w14:textId="77777777" w:rsidR="00197C46" w:rsidRPr="006A1951" w:rsidRDefault="00197C46" w:rsidP="00197C46">
      <w:pPr>
        <w:pStyle w:val="normal"/>
        <w:rPr>
          <w:lang w:val="nl-NL"/>
        </w:rPr>
      </w:pPr>
    </w:p>
    <w:p w14:paraId="27A27923" w14:textId="1D929274" w:rsidR="00197C46" w:rsidRPr="006A1951" w:rsidRDefault="000F407B" w:rsidP="00197C46">
      <w:pPr>
        <w:pStyle w:val="normal"/>
        <w:rPr>
          <w:lang w:val="nl-NL"/>
        </w:rPr>
      </w:pPr>
      <w:r>
        <w:rPr>
          <w:noProof/>
        </w:rPr>
        <w:drawing>
          <wp:inline distT="0" distB="0" distL="0" distR="0" wp14:anchorId="60FED6CA" wp14:editId="28CCDD1E">
            <wp:extent cx="5940425" cy="4350777"/>
            <wp:effectExtent l="0" t="0" r="3175" b="0"/>
            <wp:docPr id="73"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0425" cy="4350777"/>
                    </a:xfrm>
                    <a:prstGeom prst="rect">
                      <a:avLst/>
                    </a:prstGeom>
                    <a:noFill/>
                    <a:ln>
                      <a:noFill/>
                    </a:ln>
                  </pic:spPr>
                </pic:pic>
              </a:graphicData>
            </a:graphic>
          </wp:inline>
        </w:drawing>
      </w:r>
    </w:p>
    <w:p w14:paraId="1F0E046A" w14:textId="77777777" w:rsidR="00197C46" w:rsidRPr="006A1951" w:rsidRDefault="00197C46" w:rsidP="00197C46">
      <w:pPr>
        <w:pStyle w:val="normal"/>
        <w:rPr>
          <w:lang w:val="nl-NL"/>
        </w:rPr>
      </w:pPr>
    </w:p>
    <w:p w14:paraId="77CC2208" w14:textId="77777777" w:rsidR="00197C46" w:rsidRPr="006A1951" w:rsidRDefault="00197C46" w:rsidP="00197C46">
      <w:pPr>
        <w:pStyle w:val="normal"/>
        <w:rPr>
          <w:lang w:val="nl-NL"/>
        </w:rPr>
      </w:pPr>
      <w:r w:rsidRPr="006A1951">
        <w:rPr>
          <w:lang w:val="nl-NL"/>
        </w:rPr>
        <w:t xml:space="preserve">Kies voor </w:t>
      </w:r>
      <w:r w:rsidRPr="006A1951">
        <w:rPr>
          <w:i/>
          <w:lang w:val="nl-NL"/>
        </w:rPr>
        <w:t>Add Policy</w:t>
      </w:r>
      <w:r w:rsidRPr="006A1951">
        <w:rPr>
          <w:lang w:val="nl-NL"/>
        </w:rPr>
        <w:t xml:space="preserve"> om de policy toe te voegen.</w:t>
      </w:r>
    </w:p>
    <w:p w14:paraId="6D4290B4" w14:textId="77777777" w:rsidR="00197C46" w:rsidRPr="006A1951" w:rsidRDefault="00197C46" w:rsidP="00197C46">
      <w:pPr>
        <w:pStyle w:val="normal"/>
        <w:rPr>
          <w:lang w:val="nl-NL"/>
        </w:rPr>
      </w:pPr>
    </w:p>
    <w:p w14:paraId="2DB636B6" w14:textId="77777777" w:rsidR="00197C46" w:rsidRPr="006A1951" w:rsidRDefault="00197C46" w:rsidP="00197C46">
      <w:pPr>
        <w:pStyle w:val="Kop3"/>
        <w:rPr>
          <w:rFonts w:hint="eastAsia"/>
        </w:rPr>
      </w:pPr>
      <w:bookmarkStart w:id="70" w:name="h.nmf14n" w:colFirst="0" w:colLast="0"/>
      <w:bookmarkStart w:id="71" w:name="_Toc316286011"/>
      <w:bookmarkEnd w:id="70"/>
      <w:r w:rsidRPr="006A1951">
        <w:t>Publiceren service</w:t>
      </w:r>
      <w:bookmarkEnd w:id="71"/>
    </w:p>
    <w:p w14:paraId="425DBE8E" w14:textId="77777777" w:rsidR="00197C46" w:rsidRPr="006A1951" w:rsidRDefault="00197C46" w:rsidP="00197C46">
      <w:pPr>
        <w:pStyle w:val="normal"/>
        <w:rPr>
          <w:lang w:val="nl-NL"/>
        </w:rPr>
      </w:pPr>
      <w:r w:rsidRPr="006A1951">
        <w:rPr>
          <w:lang w:val="nl-NL"/>
        </w:rPr>
        <w:t>Nadat de service volledig is geconfigureerd kan deze gepubliceerd worden. Pas na publicatie is de service beschikbaar voor applicaties. Na publicaties is een service definitief. Wijzigingen aan een service kunnen alleen doorgevoerd worden door een nieuwe versie van de service te maken / kopieren en deze te publiceren.</w:t>
      </w:r>
    </w:p>
    <w:p w14:paraId="216430A5" w14:textId="77777777" w:rsidR="00197C46" w:rsidRPr="006A1951" w:rsidRDefault="00197C46" w:rsidP="00197C46">
      <w:pPr>
        <w:pStyle w:val="normal"/>
        <w:rPr>
          <w:lang w:val="nl-NL"/>
        </w:rPr>
      </w:pPr>
    </w:p>
    <w:p w14:paraId="1BAAE25D" w14:textId="77777777" w:rsidR="00197C46" w:rsidRPr="006A1951" w:rsidRDefault="00197C46" w:rsidP="00197C46">
      <w:pPr>
        <w:pStyle w:val="normal"/>
        <w:rPr>
          <w:lang w:val="nl-NL"/>
        </w:rPr>
      </w:pPr>
      <w:r w:rsidRPr="006A1951">
        <w:rPr>
          <w:lang w:val="nl-NL"/>
        </w:rPr>
        <w:t xml:space="preserve">Kies in het overzichtsscherm van de service voor </w:t>
      </w:r>
      <w:r w:rsidRPr="006A1951">
        <w:rPr>
          <w:i/>
          <w:lang w:val="nl-NL"/>
        </w:rPr>
        <w:t>Publish</w:t>
      </w:r>
      <w:r w:rsidRPr="006A1951">
        <w:rPr>
          <w:lang w:val="nl-NL"/>
        </w:rPr>
        <w:t>.</w:t>
      </w:r>
    </w:p>
    <w:p w14:paraId="05BADB03" w14:textId="34039C1A" w:rsidR="00197C46" w:rsidRPr="006A1951" w:rsidRDefault="000F407B" w:rsidP="00197C46">
      <w:pPr>
        <w:pStyle w:val="normal"/>
        <w:rPr>
          <w:lang w:val="nl-NL"/>
        </w:rPr>
      </w:pPr>
      <w:r>
        <w:rPr>
          <w:noProof/>
        </w:rPr>
        <w:drawing>
          <wp:inline distT="0" distB="0" distL="0" distR="0" wp14:anchorId="5AE34F53" wp14:editId="34C9A015">
            <wp:extent cx="5940425" cy="1655232"/>
            <wp:effectExtent l="0" t="0" r="3175" b="0"/>
            <wp:docPr id="74"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0425" cy="1655232"/>
                    </a:xfrm>
                    <a:prstGeom prst="rect">
                      <a:avLst/>
                    </a:prstGeom>
                    <a:noFill/>
                    <a:ln>
                      <a:noFill/>
                    </a:ln>
                  </pic:spPr>
                </pic:pic>
              </a:graphicData>
            </a:graphic>
          </wp:inline>
        </w:drawing>
      </w:r>
    </w:p>
    <w:p w14:paraId="6C70B1AB" w14:textId="77777777" w:rsidR="00197C46" w:rsidRPr="006A1951" w:rsidRDefault="00197C46" w:rsidP="00197C46">
      <w:pPr>
        <w:pStyle w:val="normal"/>
        <w:rPr>
          <w:lang w:val="nl-NL"/>
        </w:rPr>
      </w:pPr>
    </w:p>
    <w:p w14:paraId="3A5CD413" w14:textId="77777777" w:rsidR="00197C46" w:rsidRPr="006A1951" w:rsidRDefault="00197C46" w:rsidP="00197C46">
      <w:pPr>
        <w:pStyle w:val="normal"/>
        <w:rPr>
          <w:lang w:val="nl-NL"/>
        </w:rPr>
      </w:pPr>
      <w:r w:rsidRPr="006A1951">
        <w:rPr>
          <w:lang w:val="nl-NL"/>
        </w:rPr>
        <w:t xml:space="preserve">Na publicatie komt er onder ander een tabbald </w:t>
      </w:r>
      <w:r w:rsidRPr="006A1951">
        <w:rPr>
          <w:i/>
          <w:lang w:val="nl-NL"/>
        </w:rPr>
        <w:t>Endpoint</w:t>
      </w:r>
      <w:r w:rsidRPr="006A1951">
        <w:rPr>
          <w:lang w:val="nl-NL"/>
        </w:rPr>
        <w:t xml:space="preserve"> beschikbaar. Kies het tabblad </w:t>
      </w:r>
      <w:r w:rsidRPr="006A1951">
        <w:rPr>
          <w:i/>
          <w:lang w:val="nl-NL"/>
        </w:rPr>
        <w:t>Endpoint</w:t>
      </w:r>
      <w:r w:rsidRPr="006A1951">
        <w:rPr>
          <w:lang w:val="nl-NL"/>
        </w:rPr>
        <w:t>. Dit tabblad toont de URL waaronder de API door JBoss Apiman beschikbaar gesteld wordt.</w:t>
      </w:r>
    </w:p>
    <w:p w14:paraId="1640A68F" w14:textId="77777777" w:rsidR="00197C46" w:rsidRPr="006A1951" w:rsidRDefault="00197C46" w:rsidP="00197C46">
      <w:pPr>
        <w:pStyle w:val="normal"/>
        <w:rPr>
          <w:lang w:val="nl-NL"/>
        </w:rPr>
      </w:pPr>
    </w:p>
    <w:p w14:paraId="494284A1" w14:textId="7CA4A266" w:rsidR="009D5AD8" w:rsidRDefault="000F407B" w:rsidP="00197C46">
      <w:pPr>
        <w:pStyle w:val="normal"/>
        <w:rPr>
          <w:lang w:val="nl-NL"/>
        </w:rPr>
      </w:pPr>
      <w:bookmarkStart w:id="72" w:name="h.37m2jsg" w:colFirst="0" w:colLast="0"/>
      <w:bookmarkEnd w:id="72"/>
      <w:r>
        <w:rPr>
          <w:noProof/>
        </w:rPr>
        <w:drawing>
          <wp:inline distT="0" distB="0" distL="0" distR="0" wp14:anchorId="1201A93D" wp14:editId="13DEF614">
            <wp:extent cx="5940425" cy="3992676"/>
            <wp:effectExtent l="0" t="0" r="3175" b="0"/>
            <wp:docPr id="75"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0425" cy="3992676"/>
                    </a:xfrm>
                    <a:prstGeom prst="rect">
                      <a:avLst/>
                    </a:prstGeom>
                    <a:noFill/>
                    <a:ln>
                      <a:noFill/>
                    </a:ln>
                  </pic:spPr>
                </pic:pic>
              </a:graphicData>
            </a:graphic>
          </wp:inline>
        </w:drawing>
      </w:r>
    </w:p>
    <w:p w14:paraId="4212F1D3" w14:textId="77777777" w:rsidR="004444CC" w:rsidRDefault="004444CC" w:rsidP="00197C46">
      <w:pPr>
        <w:pStyle w:val="normal"/>
        <w:rPr>
          <w:lang w:val="nl-NL"/>
        </w:rPr>
      </w:pPr>
    </w:p>
    <w:p w14:paraId="77C0A439" w14:textId="77777777" w:rsidR="004444CC" w:rsidRDefault="004444CC" w:rsidP="00D35B19">
      <w:pPr>
        <w:pStyle w:val="Kop2"/>
      </w:pPr>
      <w:r>
        <w:t>Demo Applicatie</w:t>
      </w:r>
    </w:p>
    <w:p w14:paraId="0BC5A10B" w14:textId="3B7B5918" w:rsidR="004444CC" w:rsidRDefault="004444CC" w:rsidP="004444CC">
      <w:pPr>
        <w:rPr>
          <w:rStyle w:val="Hyperlink"/>
        </w:rPr>
      </w:pPr>
      <w:r>
        <w:t xml:space="preserve">De demo applicatie voor het testen van de services is beschikbaar via </w:t>
      </w:r>
      <w:hyperlink r:id="rId71" w:history="1">
        <w:r w:rsidRPr="006A1951">
          <w:rPr>
            <w:rStyle w:val="Hyperlink"/>
          </w:rPr>
          <w:t>https://localhost:8443/js-console/</w:t>
        </w:r>
      </w:hyperlink>
    </w:p>
    <w:p w14:paraId="2B751304" w14:textId="77777777" w:rsidR="00D35B19" w:rsidRDefault="004444CC" w:rsidP="004444CC">
      <w:r>
        <w:t>De API calls in de demo applicatie veronderstellen een specifieke</w:t>
      </w:r>
      <w:r w:rsidR="00D35B19">
        <w:t xml:space="preserve"> configuratie van JBoss Apiman en een koppeling met In Holland.</w:t>
      </w:r>
    </w:p>
    <w:p w14:paraId="055BC9D0" w14:textId="77777777" w:rsidR="00F14D38" w:rsidRDefault="00D35B19" w:rsidP="004444CC">
      <w:r>
        <w:lastRenderedPageBreak/>
        <w:t>Indien een afwijkende configuratie gebruikt wordt dan moeten de URL’s in de d</w:t>
      </w:r>
      <w:r w:rsidR="00F14D38">
        <w:t>emo applicatie aangepast worden.</w:t>
      </w:r>
    </w:p>
    <w:p w14:paraId="7C89F009" w14:textId="77777777" w:rsidR="00F14D38" w:rsidRDefault="00F14D38" w:rsidP="004444CC">
      <w:r>
        <w:t>Het aanpassen van de URL’s moet in:</w:t>
      </w:r>
    </w:p>
    <w:p w14:paraId="02203882" w14:textId="52CA93BC" w:rsidR="00F14D38" w:rsidRDefault="00F14D38" w:rsidP="004444CC">
      <w:hyperlink r:id="rId72" w:history="1">
        <w:r w:rsidRPr="00D03F12">
          <w:rPr>
            <w:rStyle w:val="Hyperlink"/>
          </w:rPr>
          <w:t>https://github.com/OpenOnderwijsAPI/POC-Demo-application/blob/demo_1.1.9.Final/src/main/webapp/index.html</w:t>
        </w:r>
      </w:hyperlink>
    </w:p>
    <w:p w14:paraId="46B2C246" w14:textId="77777777" w:rsidR="000B6123" w:rsidRDefault="000B6123" w:rsidP="004444CC"/>
    <w:p w14:paraId="2221FD1C" w14:textId="77777777" w:rsidR="00F14D38" w:rsidRDefault="00F14D38" w:rsidP="004444CC">
      <w:r>
        <w:t>Zie de project instructies voor het maken van een nieuwe demo applicatie:</w:t>
      </w:r>
    </w:p>
    <w:p w14:paraId="5F95490C" w14:textId="0CF7F1B8" w:rsidR="00F14D38" w:rsidRDefault="00F14D38" w:rsidP="004444CC">
      <w:hyperlink r:id="rId73" w:history="1">
        <w:r w:rsidRPr="00D03F12">
          <w:rPr>
            <w:rStyle w:val="Hyperlink"/>
          </w:rPr>
          <w:t>https://github.com/OpenOnderwijsAPI/POC-Demo-application/tree/demo_1.1.9.Final</w:t>
        </w:r>
      </w:hyperlink>
    </w:p>
    <w:p w14:paraId="3704F384" w14:textId="77777777" w:rsidR="00F14D38" w:rsidRDefault="00F14D38" w:rsidP="004444CC"/>
    <w:p w14:paraId="28140B86" w14:textId="27C9E435" w:rsidR="00D35B19" w:rsidRDefault="00F14D38" w:rsidP="00D35B19">
      <w:pPr>
        <w:pStyle w:val="Kop3"/>
      </w:pPr>
      <w:r>
        <w:t>In Holland</w:t>
      </w:r>
    </w:p>
    <w:p w14:paraId="44767AE3" w14:textId="7163E916" w:rsidR="00F14D38" w:rsidRDefault="000B6123" w:rsidP="00F14D38">
      <w:r>
        <w:t xml:space="preserve">De configuratie van JBoss Keycloak en </w:t>
      </w:r>
      <w:r w:rsidR="00F14D38">
        <w:t>Jboss Apiman voor ontsluiting van de In Holland API’s is gevat in een Python script:</w:t>
      </w:r>
    </w:p>
    <w:p w14:paraId="07449A3A" w14:textId="3B73A624" w:rsidR="00F14D38" w:rsidRDefault="00F14D38" w:rsidP="00F14D38">
      <w:hyperlink r:id="rId74" w:history="1">
        <w:r w:rsidRPr="00D03F12">
          <w:rPr>
            <w:rStyle w:val="Hyperlink"/>
          </w:rPr>
          <w:t>https://github.com/OpenOnderwijsAPI/POC-Docker-Image/blob/demo_1.1.9.Final/content/python/provision.py</w:t>
        </w:r>
      </w:hyperlink>
    </w:p>
    <w:p w14:paraId="2B862A4F" w14:textId="77777777" w:rsidR="00F14D38" w:rsidRDefault="00F14D38" w:rsidP="00F14D38"/>
    <w:p w14:paraId="20F1E19D" w14:textId="65579B17" w:rsidR="000B6123" w:rsidRDefault="000B6123" w:rsidP="00F14D38">
      <w:r>
        <w:t>Voor handmatige configuratie van Jboss Keycloak moet de installatiehandleiding gevolgd worden!</w:t>
      </w:r>
    </w:p>
    <w:p w14:paraId="6DC869B5" w14:textId="30BF8B8D" w:rsidR="000B6123" w:rsidRDefault="000B6123" w:rsidP="00F14D38">
      <w:r>
        <w:t>Voor handmatige configuratie van JBoss Apiman moet de installatiehandleiding gevolgd worden met onderstaande gegevens:</w:t>
      </w:r>
    </w:p>
    <w:p w14:paraId="5EB97E61" w14:textId="5B867198" w:rsidR="00F14D38" w:rsidRDefault="00F14D38" w:rsidP="00F14D38">
      <w:pPr>
        <w:pStyle w:val="Kop4"/>
      </w:pPr>
      <w:r>
        <w:t>Organisatie</w:t>
      </w:r>
    </w:p>
    <w:p w14:paraId="0D323E23" w14:textId="67DB4AB6" w:rsidR="00F14D38" w:rsidRPr="00F14D38" w:rsidRDefault="00F14D38" w:rsidP="00F14D38">
      <w:r>
        <w:t>Naam: SURFnet</w:t>
      </w:r>
    </w:p>
    <w:p w14:paraId="62CE1D3A" w14:textId="0BEF8771" w:rsidR="00F14D38" w:rsidRDefault="00F14D38" w:rsidP="00F14D38">
      <w:pPr>
        <w:pStyle w:val="Kop4"/>
      </w:pPr>
      <w:r>
        <w:t>In Holland Private service</w:t>
      </w:r>
    </w:p>
    <w:p w14:paraId="1844369B" w14:textId="4B1FB508" w:rsidR="00F14D38" w:rsidRDefault="00F14D38" w:rsidP="00F14D38">
      <w:r>
        <w:t>Naam: InHollandPrivate</w:t>
      </w:r>
    </w:p>
    <w:p w14:paraId="7F2BB730" w14:textId="3D388178" w:rsidR="00F14D38" w:rsidRDefault="00F14D38" w:rsidP="00F14D38">
      <w:pPr>
        <w:rPr>
          <w:rStyle w:val="pl-s"/>
          <w:rFonts w:eastAsia="Times New Roman" w:cs="Times New Roman"/>
        </w:rPr>
      </w:pPr>
      <w:r>
        <w:t xml:space="preserve">Endpoint: </w:t>
      </w:r>
      <w:hyperlink r:id="rId75" w:history="1">
        <w:r w:rsidR="000B6123" w:rsidRPr="00D03F12">
          <w:rPr>
            <w:rStyle w:val="Hyperlink"/>
            <w:rFonts w:eastAsia="Times New Roman" w:cs="Times New Roman"/>
          </w:rPr>
          <w:t>https://inhollandtest.azure-api.net/</w:t>
        </w:r>
      </w:hyperlink>
    </w:p>
    <w:p w14:paraId="6FBF94F8" w14:textId="3BCBBE46" w:rsidR="000B6123" w:rsidRDefault="000B6123" w:rsidP="00F14D38">
      <w:pPr>
        <w:rPr>
          <w:rStyle w:val="pl-s"/>
          <w:rFonts w:eastAsia="Times New Roman" w:cs="Times New Roman"/>
        </w:rPr>
      </w:pPr>
      <w:r>
        <w:rPr>
          <w:rStyle w:val="pl-s"/>
          <w:rFonts w:eastAsia="Times New Roman" w:cs="Times New Roman"/>
        </w:rPr>
        <w:t>Publiek: Ja</w:t>
      </w:r>
    </w:p>
    <w:p w14:paraId="70AD3A46" w14:textId="3B8C2686" w:rsidR="000B6123" w:rsidRDefault="000B6123" w:rsidP="00F14D38">
      <w:pPr>
        <w:rPr>
          <w:rStyle w:val="pl-s"/>
          <w:rFonts w:eastAsia="Times New Roman" w:cs="Times New Roman"/>
        </w:rPr>
      </w:pPr>
      <w:r>
        <w:rPr>
          <w:rStyle w:val="pl-s"/>
          <w:rFonts w:eastAsia="Times New Roman" w:cs="Times New Roman"/>
        </w:rPr>
        <w:t xml:space="preserve">Swagger: </w:t>
      </w:r>
      <w:hyperlink r:id="rId76" w:history="1">
        <w:r w:rsidRPr="00D03F12">
          <w:rPr>
            <w:rStyle w:val="Hyperlink"/>
            <w:rFonts w:eastAsia="Times New Roman" w:cs="Times New Roman"/>
          </w:rPr>
          <w:t>https://github.com/OpenOnderwijsAPI/POC-Docker-Image/blob/demo_1.1.9.Final/content/python/swagger/inhollandtest.json</w:t>
        </w:r>
      </w:hyperlink>
    </w:p>
    <w:p w14:paraId="02AAB563" w14:textId="7F84229C" w:rsidR="000B6123" w:rsidRPr="000B6123" w:rsidRDefault="000B6123" w:rsidP="000B6123">
      <w:pPr>
        <w:rPr>
          <w:rStyle w:val="pl-s"/>
          <w:rFonts w:eastAsia="Times New Roman" w:cs="Times New Roman"/>
        </w:rPr>
      </w:pPr>
      <w:r>
        <w:rPr>
          <w:rStyle w:val="pl-s"/>
          <w:rFonts w:eastAsia="Times New Roman" w:cs="Times New Roman"/>
        </w:rPr>
        <w:t>Keycloak OAuth Policy: Toevoegen en configureren conform installatiehandleiding!</w:t>
      </w:r>
    </w:p>
    <w:p w14:paraId="7B37D7CE" w14:textId="77777777" w:rsidR="000B6123" w:rsidRDefault="000B6123" w:rsidP="000B6123">
      <w:pPr>
        <w:rPr>
          <w:rStyle w:val="pl-s"/>
          <w:rFonts w:eastAsia="Times New Roman" w:cs="Times New Roman"/>
        </w:rPr>
      </w:pPr>
      <w:r>
        <w:rPr>
          <w:rStyle w:val="pl-s"/>
          <w:rFonts w:eastAsia="Times New Roman" w:cs="Times New Roman"/>
        </w:rPr>
        <w:t>Simple Header Policy:</w:t>
      </w:r>
    </w:p>
    <w:p w14:paraId="285EEA28" w14:textId="77777777" w:rsidR="000B6123" w:rsidRDefault="000B6123" w:rsidP="000B6123">
      <w:pPr>
        <w:pStyle w:val="Lijstalinea"/>
        <w:numPr>
          <w:ilvl w:val="0"/>
          <w:numId w:val="23"/>
        </w:numPr>
        <w:rPr>
          <w:rStyle w:val="pl-s"/>
          <w:rFonts w:eastAsia="Times New Roman" w:cs="Times New Roman"/>
        </w:rPr>
      </w:pPr>
      <w:r>
        <w:rPr>
          <w:rFonts w:eastAsia="Times New Roman" w:cs="Times New Roman"/>
        </w:rPr>
        <w:t xml:space="preserve">headername: </w:t>
      </w:r>
      <w:r>
        <w:rPr>
          <w:rStyle w:val="pl-s"/>
          <w:rFonts w:eastAsia="Times New Roman" w:cs="Times New Roman"/>
        </w:rPr>
        <w:t>Ocp-Apim-Subscription-Key</w:t>
      </w:r>
    </w:p>
    <w:p w14:paraId="5C49BECC" w14:textId="77777777" w:rsidR="000B6123" w:rsidRDefault="000B6123" w:rsidP="000B6123">
      <w:pPr>
        <w:pStyle w:val="Lijstalinea"/>
        <w:numPr>
          <w:ilvl w:val="0"/>
          <w:numId w:val="23"/>
        </w:numPr>
        <w:rPr>
          <w:rStyle w:val="pl-s"/>
          <w:rFonts w:eastAsia="Times New Roman" w:cs="Times New Roman"/>
        </w:rPr>
      </w:pPr>
      <w:r w:rsidRPr="000B6123">
        <w:rPr>
          <w:rStyle w:val="pl-s"/>
          <w:rFonts w:eastAsia="Times New Roman" w:cs="Times New Roman"/>
        </w:rPr>
        <w:t xml:space="preserve">headerValue: </w:t>
      </w:r>
      <w:r>
        <w:rPr>
          <w:rStyle w:val="pl-s"/>
          <w:rFonts w:eastAsia="Times New Roman" w:cs="Times New Roman"/>
        </w:rPr>
        <w:t>f797be1840d144b9a9851a9f3cfea591</w:t>
      </w:r>
    </w:p>
    <w:p w14:paraId="14296FC7" w14:textId="77777777" w:rsidR="000B6123" w:rsidRDefault="000B6123" w:rsidP="000B6123">
      <w:pPr>
        <w:pStyle w:val="Lijstalinea"/>
        <w:numPr>
          <w:ilvl w:val="0"/>
          <w:numId w:val="23"/>
        </w:numPr>
        <w:rPr>
          <w:rStyle w:val="pl-s"/>
          <w:rFonts w:eastAsia="Times New Roman" w:cs="Times New Roman"/>
        </w:rPr>
      </w:pPr>
      <w:r>
        <w:rPr>
          <w:rStyle w:val="pl-s"/>
          <w:rFonts w:eastAsia="Times New Roman" w:cs="Times New Roman"/>
        </w:rPr>
        <w:t>applyTo: Request</w:t>
      </w:r>
    </w:p>
    <w:p w14:paraId="14B1ECB4" w14:textId="77777777" w:rsidR="000B6123" w:rsidRPr="000B6123" w:rsidRDefault="000B6123" w:rsidP="000B6123">
      <w:pPr>
        <w:pStyle w:val="Lijstalinea"/>
        <w:numPr>
          <w:ilvl w:val="0"/>
          <w:numId w:val="23"/>
        </w:numPr>
        <w:rPr>
          <w:rFonts w:eastAsia="Times New Roman" w:cs="Times New Roman"/>
        </w:rPr>
      </w:pPr>
      <w:r>
        <w:rPr>
          <w:rStyle w:val="pl-s"/>
          <w:rFonts w:eastAsia="Times New Roman" w:cs="Times New Roman"/>
        </w:rPr>
        <w:t>valueType : String</w:t>
      </w:r>
    </w:p>
    <w:p w14:paraId="7C524541" w14:textId="77777777" w:rsidR="000B6123" w:rsidRDefault="000B6123" w:rsidP="00F14D38"/>
    <w:p w14:paraId="1A70D2D8" w14:textId="67813B67" w:rsidR="00F14D38" w:rsidRDefault="00F14D38" w:rsidP="00F14D38">
      <w:pPr>
        <w:pStyle w:val="Kop4"/>
      </w:pPr>
      <w:r>
        <w:t>In Holland Publieke service</w:t>
      </w:r>
    </w:p>
    <w:p w14:paraId="75556143" w14:textId="5B503598" w:rsidR="00F14D38" w:rsidRDefault="00F14D38" w:rsidP="00F14D38">
      <w:r>
        <w:t>Naam: InHollandPUblic</w:t>
      </w:r>
    </w:p>
    <w:p w14:paraId="63D0C631" w14:textId="347389EC" w:rsidR="00F14D38" w:rsidRDefault="00F14D38" w:rsidP="00F14D38">
      <w:pPr>
        <w:rPr>
          <w:rStyle w:val="pl-s"/>
          <w:rFonts w:eastAsia="Times New Roman" w:cs="Times New Roman"/>
        </w:rPr>
      </w:pPr>
      <w:r>
        <w:t xml:space="preserve">Endpoint: </w:t>
      </w:r>
      <w:hyperlink r:id="rId77" w:history="1">
        <w:r w:rsidRPr="00D03F12">
          <w:rPr>
            <w:rStyle w:val="Hyperlink"/>
            <w:rFonts w:eastAsia="Times New Roman" w:cs="Times New Roman"/>
          </w:rPr>
          <w:t>https://inhollandtest.azure-api.net/</w:t>
        </w:r>
      </w:hyperlink>
    </w:p>
    <w:p w14:paraId="124F4991" w14:textId="06C5F3C1" w:rsidR="000B6123" w:rsidRDefault="000B6123" w:rsidP="00F14D38">
      <w:pPr>
        <w:rPr>
          <w:rStyle w:val="pl-s"/>
          <w:rFonts w:eastAsia="Times New Roman" w:cs="Times New Roman"/>
        </w:rPr>
      </w:pPr>
      <w:r>
        <w:rPr>
          <w:rStyle w:val="pl-s"/>
          <w:rFonts w:eastAsia="Times New Roman" w:cs="Times New Roman"/>
        </w:rPr>
        <w:t>Publiek: Ja</w:t>
      </w:r>
    </w:p>
    <w:p w14:paraId="1EEC69B0" w14:textId="48CB9F80" w:rsidR="000B6123" w:rsidRDefault="000B6123" w:rsidP="00F14D38">
      <w:pPr>
        <w:rPr>
          <w:rStyle w:val="pl-s"/>
          <w:rFonts w:eastAsia="Times New Roman" w:cs="Times New Roman"/>
        </w:rPr>
      </w:pPr>
      <w:r>
        <w:rPr>
          <w:rStyle w:val="pl-s"/>
          <w:rFonts w:eastAsia="Times New Roman" w:cs="Times New Roman"/>
        </w:rPr>
        <w:t xml:space="preserve">Swagger: </w:t>
      </w:r>
      <w:hyperlink r:id="rId78" w:history="1">
        <w:r w:rsidRPr="00D03F12">
          <w:rPr>
            <w:rStyle w:val="Hyperlink"/>
            <w:rFonts w:eastAsia="Times New Roman" w:cs="Times New Roman"/>
          </w:rPr>
          <w:t>https://github.com/OpenOnderwijsAPI/POC-Docker-Image/blob/demo_1.1.9.Final/content/python/swagger/inhollandtestnoauth.json</w:t>
        </w:r>
      </w:hyperlink>
    </w:p>
    <w:p w14:paraId="49900287" w14:textId="5E2C1532" w:rsidR="004444CC" w:rsidRDefault="000B6123" w:rsidP="00F14D38">
      <w:pPr>
        <w:rPr>
          <w:rStyle w:val="pl-s"/>
          <w:rFonts w:eastAsia="Times New Roman" w:cs="Times New Roman"/>
        </w:rPr>
      </w:pPr>
      <w:r>
        <w:rPr>
          <w:rStyle w:val="pl-s"/>
          <w:rFonts w:eastAsia="Times New Roman" w:cs="Times New Roman"/>
        </w:rPr>
        <w:t>Keycloak OAuth Policy: Niet toevoegen!</w:t>
      </w:r>
    </w:p>
    <w:p w14:paraId="222E1D70" w14:textId="6D0C74F3" w:rsidR="000B6123" w:rsidRDefault="000B6123" w:rsidP="00F14D38">
      <w:pPr>
        <w:rPr>
          <w:rStyle w:val="pl-s"/>
          <w:rFonts w:eastAsia="Times New Roman" w:cs="Times New Roman"/>
        </w:rPr>
      </w:pPr>
      <w:r>
        <w:rPr>
          <w:rStyle w:val="pl-s"/>
          <w:rFonts w:eastAsia="Times New Roman" w:cs="Times New Roman"/>
        </w:rPr>
        <w:t>Simple Header Policy:</w:t>
      </w:r>
    </w:p>
    <w:p w14:paraId="0C7B30D1" w14:textId="46F31C6C" w:rsidR="000B6123" w:rsidRDefault="000B6123" w:rsidP="000B6123">
      <w:pPr>
        <w:pStyle w:val="Lijstalinea"/>
        <w:numPr>
          <w:ilvl w:val="0"/>
          <w:numId w:val="23"/>
        </w:numPr>
        <w:rPr>
          <w:rStyle w:val="pl-s"/>
          <w:rFonts w:eastAsia="Times New Roman" w:cs="Times New Roman"/>
        </w:rPr>
      </w:pPr>
      <w:r>
        <w:rPr>
          <w:rFonts w:eastAsia="Times New Roman" w:cs="Times New Roman"/>
        </w:rPr>
        <w:t xml:space="preserve">headername: </w:t>
      </w:r>
      <w:r>
        <w:rPr>
          <w:rStyle w:val="pl-s"/>
          <w:rFonts w:eastAsia="Times New Roman" w:cs="Times New Roman"/>
        </w:rPr>
        <w:t>Ocp-Apim-Subscription-Key</w:t>
      </w:r>
    </w:p>
    <w:p w14:paraId="77962C4E" w14:textId="31E5F0C0" w:rsidR="000B6123" w:rsidRDefault="000B6123" w:rsidP="000B6123">
      <w:pPr>
        <w:pStyle w:val="Lijstalinea"/>
        <w:numPr>
          <w:ilvl w:val="0"/>
          <w:numId w:val="23"/>
        </w:numPr>
        <w:rPr>
          <w:rStyle w:val="pl-s"/>
          <w:rFonts w:eastAsia="Times New Roman" w:cs="Times New Roman"/>
        </w:rPr>
      </w:pPr>
      <w:r w:rsidRPr="000B6123">
        <w:rPr>
          <w:rStyle w:val="pl-s"/>
          <w:rFonts w:eastAsia="Times New Roman" w:cs="Times New Roman"/>
        </w:rPr>
        <w:t xml:space="preserve">headerValue: </w:t>
      </w:r>
      <w:r>
        <w:rPr>
          <w:rStyle w:val="pl-s"/>
          <w:rFonts w:eastAsia="Times New Roman" w:cs="Times New Roman"/>
        </w:rPr>
        <w:t>f797be1840d144b9a9851a9f3cfea591</w:t>
      </w:r>
    </w:p>
    <w:p w14:paraId="5D51BA9C" w14:textId="38F8340C" w:rsidR="000B6123" w:rsidRDefault="000B6123" w:rsidP="000B6123">
      <w:pPr>
        <w:pStyle w:val="Lijstalinea"/>
        <w:numPr>
          <w:ilvl w:val="0"/>
          <w:numId w:val="23"/>
        </w:numPr>
        <w:rPr>
          <w:rStyle w:val="pl-s"/>
          <w:rFonts w:eastAsia="Times New Roman" w:cs="Times New Roman"/>
        </w:rPr>
      </w:pPr>
      <w:r>
        <w:rPr>
          <w:rStyle w:val="pl-s"/>
          <w:rFonts w:eastAsia="Times New Roman" w:cs="Times New Roman"/>
        </w:rPr>
        <w:t>applyTo: Request</w:t>
      </w:r>
    </w:p>
    <w:p w14:paraId="2370C9BE" w14:textId="24F188C7" w:rsidR="000B6123" w:rsidRPr="000B6123" w:rsidRDefault="000B6123" w:rsidP="000B6123">
      <w:pPr>
        <w:pStyle w:val="Lijstalinea"/>
        <w:numPr>
          <w:ilvl w:val="0"/>
          <w:numId w:val="23"/>
        </w:numPr>
        <w:rPr>
          <w:rFonts w:eastAsia="Times New Roman" w:cs="Times New Roman"/>
        </w:rPr>
      </w:pPr>
      <w:r>
        <w:rPr>
          <w:rStyle w:val="pl-s"/>
          <w:rFonts w:eastAsia="Times New Roman" w:cs="Times New Roman"/>
        </w:rPr>
        <w:t>valueType : String</w:t>
      </w:r>
    </w:p>
    <w:sectPr w:rsidR="000B6123" w:rsidRPr="000B6123" w:rsidSect="00302069">
      <w:headerReference w:type="default" r:id="rId79"/>
      <w:footerReference w:type="default" r:id="rId80"/>
      <w:headerReference w:type="first" r:id="rId81"/>
      <w:pgSz w:w="11906" w:h="16838" w:code="9"/>
      <w:pgMar w:top="1809" w:right="737" w:bottom="1276" w:left="1814"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C97BBF" w14:textId="77777777" w:rsidR="000B6123" w:rsidRDefault="000B6123" w:rsidP="00E10464">
      <w:r>
        <w:separator/>
      </w:r>
    </w:p>
  </w:endnote>
  <w:endnote w:type="continuationSeparator" w:id="0">
    <w:p w14:paraId="3A0F2DEB" w14:textId="77777777" w:rsidR="000B6123" w:rsidRDefault="000B6123" w:rsidP="00E10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Pon Thesans">
    <w:altName w:val="Times New Roman"/>
    <w:charset w:val="01"/>
    <w:family w:val="roman"/>
    <w:pitch w:val="variable"/>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29B43A" w14:textId="77777777" w:rsidR="000B6123" w:rsidRDefault="000B6123">
    <w:pPr>
      <w:pStyle w:val="Voettekst"/>
    </w:pPr>
    <w:r>
      <w:rPr>
        <w:noProof/>
        <w:lang w:val="en-US" w:eastAsia="nl-NL"/>
      </w:rPr>
      <mc:AlternateContent>
        <mc:Choice Requires="wps">
          <w:drawing>
            <wp:anchor distT="0" distB="0" distL="114300" distR="114300" simplePos="0" relativeHeight="251664384" behindDoc="0" locked="0" layoutInCell="1" allowOverlap="1" wp14:anchorId="57CBA48F" wp14:editId="3A74E096">
              <wp:simplePos x="0" y="0"/>
              <wp:positionH relativeFrom="column">
                <wp:posOffset>4369666</wp:posOffset>
              </wp:positionH>
              <wp:positionV relativeFrom="paragraph">
                <wp:posOffset>-165100</wp:posOffset>
              </wp:positionV>
              <wp:extent cx="1638300" cy="379095"/>
              <wp:effectExtent l="0" t="0" r="0" b="1905"/>
              <wp:wrapNone/>
              <wp:docPr id="9" name="Tekstvak 9"/>
              <wp:cNvGraphicFramePr/>
              <a:graphic xmlns:a="http://schemas.openxmlformats.org/drawingml/2006/main">
                <a:graphicData uri="http://schemas.microsoft.com/office/word/2010/wordprocessingShape">
                  <wps:wsp>
                    <wps:cNvSpPr txBox="1"/>
                    <wps:spPr>
                      <a:xfrm>
                        <a:off x="0" y="0"/>
                        <a:ext cx="1638300" cy="379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FDAABC" w14:textId="77777777" w:rsidR="000B6123" w:rsidRPr="00CB1DDB" w:rsidRDefault="000B6123" w:rsidP="00CB1DDB">
                          <w:pPr>
                            <w:jc w:val="right"/>
                            <w:rPr>
                              <w:sz w:val="14"/>
                            </w:rPr>
                          </w:pPr>
                          <w:r>
                            <w:rPr>
                              <w:sz w:val="14"/>
                            </w:rPr>
                            <w:t xml:space="preserve">Pagina </w:t>
                          </w:r>
                          <w:r w:rsidRPr="00CB1DDB">
                            <w:rPr>
                              <w:color w:val="F8971C" w:themeColor="accent2"/>
                              <w:sz w:val="14"/>
                            </w:rPr>
                            <w:t>|</w:t>
                          </w:r>
                          <w:r>
                            <w:rPr>
                              <w:sz w:val="14"/>
                            </w:rPr>
                            <w:t xml:space="preserve"> </w:t>
                          </w:r>
                          <w:r>
                            <w:rPr>
                              <w:sz w:val="14"/>
                            </w:rPr>
                            <w:fldChar w:fldCharType="begin"/>
                          </w:r>
                          <w:r>
                            <w:rPr>
                              <w:sz w:val="14"/>
                            </w:rPr>
                            <w:instrText xml:space="preserve"> PAGE  \* Arabic  \* MERGEFORMAT </w:instrText>
                          </w:r>
                          <w:r>
                            <w:rPr>
                              <w:sz w:val="14"/>
                            </w:rPr>
                            <w:fldChar w:fldCharType="separate"/>
                          </w:r>
                          <w:r w:rsidR="00323E30">
                            <w:rPr>
                              <w:noProof/>
                              <w:sz w:val="14"/>
                            </w:rPr>
                            <w:t>2</w:t>
                          </w:r>
                          <w:r>
                            <w:rPr>
                              <w:sz w:val="1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vak 9" o:spid="_x0000_s1027" type="#_x0000_t202" style="position:absolute;margin-left:344.05pt;margin-top:-12.95pt;width:129pt;height:2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" filled="f" stroked="f" strokeweight=".5pt">
              <v:textbox>
                <w:txbxContent>
                  <w:p w14:paraId="3EFDAABC" w14:textId="77777777" w:rsidR="000B6123" w:rsidRPr="00CB1DDB" w:rsidRDefault="000B6123" w:rsidP="00CB1DDB">
                    <w:pPr>
                      <w:jc w:val="right"/>
                      <w:rPr>
                        <w:sz w:val="14"/>
                      </w:rPr>
                    </w:pPr>
                    <w:r>
                      <w:rPr>
                        <w:sz w:val="14"/>
                      </w:rPr>
                      <w:t xml:space="preserve">Pagina </w:t>
                    </w:r>
                    <w:r w:rsidRPr="00CB1DDB">
                      <w:rPr>
                        <w:color w:val="F8971C" w:themeColor="accent2"/>
                        <w:sz w:val="14"/>
                      </w:rPr>
                      <w:t>|</w:t>
                    </w:r>
                    <w:r>
                      <w:rPr>
                        <w:sz w:val="14"/>
                      </w:rPr>
                      <w:t xml:space="preserve"> </w:t>
                    </w:r>
                    <w:r>
                      <w:rPr>
                        <w:sz w:val="14"/>
                      </w:rPr>
                      <w:fldChar w:fldCharType="begin"/>
                    </w:r>
                    <w:r>
                      <w:rPr>
                        <w:sz w:val="14"/>
                      </w:rPr>
                      <w:instrText xml:space="preserve"> PAGE  \* Arabic  \* MERGEFORMAT </w:instrText>
                    </w:r>
                    <w:r>
                      <w:rPr>
                        <w:sz w:val="14"/>
                      </w:rPr>
                      <w:fldChar w:fldCharType="separate"/>
                    </w:r>
                    <w:r w:rsidR="00323E30">
                      <w:rPr>
                        <w:noProof/>
                        <w:sz w:val="14"/>
                      </w:rPr>
                      <w:t>2</w:t>
                    </w:r>
                    <w:r>
                      <w:rPr>
                        <w:sz w:val="14"/>
                      </w:rPr>
                      <w:fldChar w:fldCharType="end"/>
                    </w:r>
                  </w:p>
                </w:txbxContent>
              </v:textbox>
            </v:shape>
          </w:pict>
        </mc:Fallback>
      </mc:AlternateContent>
    </w:r>
    <w:r>
      <w:rPr>
        <w:noProof/>
        <w:lang w:val="en-US" w:eastAsia="nl-NL"/>
      </w:rPr>
      <w:drawing>
        <wp:anchor distT="0" distB="0" distL="114300" distR="114300" simplePos="0" relativeHeight="251663360" behindDoc="1" locked="0" layoutInCell="1" allowOverlap="1" wp14:anchorId="30D89DC7" wp14:editId="0129B97B">
          <wp:simplePos x="0" y="0"/>
          <wp:positionH relativeFrom="page">
            <wp:align>center</wp:align>
          </wp:positionH>
          <wp:positionV relativeFrom="page">
            <wp:align>bottom</wp:align>
          </wp:positionV>
          <wp:extent cx="7632000" cy="561600"/>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4BDB5.tmp"/>
                  <pic:cNvPicPr/>
                </pic:nvPicPr>
                <pic:blipFill rotWithShape="1">
                  <a:blip r:embed="rId1">
                    <a:extLst>
                      <a:ext uri="{28A0092B-C50C-407E-A947-70E740481C1C}">
                        <a14:useLocalDpi xmlns:a14="http://schemas.microsoft.com/office/drawing/2010/main" val="0"/>
                      </a:ext>
                    </a:extLst>
                  </a:blip>
                  <a:srcRect l="166" t="41442" r="198"/>
                  <a:stretch/>
                </pic:blipFill>
                <pic:spPr bwMode="auto">
                  <a:xfrm>
                    <a:off x="0" y="0"/>
                    <a:ext cx="7632000" cy="56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2557AF" w14:textId="77777777" w:rsidR="000B6123" w:rsidRDefault="000B6123" w:rsidP="00E10464">
      <w:r>
        <w:separator/>
      </w:r>
    </w:p>
  </w:footnote>
  <w:footnote w:type="continuationSeparator" w:id="0">
    <w:p w14:paraId="0859B972" w14:textId="77777777" w:rsidR="000B6123" w:rsidRDefault="000B6123" w:rsidP="00E1046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651D94" w14:textId="77777777" w:rsidR="000B6123" w:rsidRDefault="000B6123">
    <w:pPr>
      <w:pStyle w:val="Koptekst"/>
    </w:pPr>
    <w:r>
      <w:rPr>
        <w:noProof/>
        <w:lang w:val="en-US" w:eastAsia="nl-NL"/>
      </w:rPr>
      <w:drawing>
        <wp:anchor distT="0" distB="0" distL="114300" distR="114300" simplePos="0" relativeHeight="251661312" behindDoc="1" locked="0" layoutInCell="1" allowOverlap="1" wp14:anchorId="058F89DE" wp14:editId="6EA8AB97">
          <wp:simplePos x="0" y="0"/>
          <wp:positionH relativeFrom="page">
            <wp:align>center</wp:align>
          </wp:positionH>
          <wp:positionV relativeFrom="page">
            <wp:align>top</wp:align>
          </wp:positionV>
          <wp:extent cx="7586133" cy="1143000"/>
          <wp:effectExtent l="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436F8.tmp"/>
                  <pic:cNvPicPr/>
                </pic:nvPicPr>
                <pic:blipFill rotWithShape="1">
                  <a:blip r:embed="rId1">
                    <a:extLst>
                      <a:ext uri="{28A0092B-C50C-407E-A947-70E740481C1C}">
                        <a14:useLocalDpi xmlns:a14="http://schemas.microsoft.com/office/drawing/2010/main" val="0"/>
                      </a:ext>
                    </a:extLst>
                  </a:blip>
                  <a:srcRect t="-1" b="63776"/>
                  <a:stretch/>
                </pic:blipFill>
                <pic:spPr bwMode="auto">
                  <a:xfrm>
                    <a:off x="0" y="0"/>
                    <a:ext cx="7669761" cy="115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D0EF9" w14:textId="77777777" w:rsidR="000B6123" w:rsidRPr="00F0716F" w:rsidRDefault="000B6123" w:rsidP="00F0716F">
    <w:pPr>
      <w:pStyle w:val="Koptekst"/>
    </w:pPr>
    <w:r>
      <w:rPr>
        <w:noProof/>
        <w:lang w:val="en-US" w:eastAsia="nl-NL"/>
      </w:rPr>
      <w:drawing>
        <wp:anchor distT="0" distB="0" distL="114300" distR="114300" simplePos="0" relativeHeight="251665408" behindDoc="1" locked="0" layoutInCell="1" allowOverlap="1" wp14:anchorId="38BD6386" wp14:editId="549FDC3A">
          <wp:simplePos x="0" y="0"/>
          <wp:positionH relativeFrom="page">
            <wp:align>center</wp:align>
          </wp:positionH>
          <wp:positionV relativeFrom="page">
            <wp:align>top</wp:align>
          </wp:positionV>
          <wp:extent cx="7691564" cy="10692000"/>
          <wp:effectExtent l="0" t="0" r="508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419E.tmp"/>
                  <pic:cNvPicPr/>
                </pic:nvPicPr>
                <pic:blipFill rotWithShape="1">
                  <a:blip r:embed="rId1">
                    <a:extLst>
                      <a:ext uri="{28A0092B-C50C-407E-A947-70E740481C1C}">
                        <a14:useLocalDpi xmlns:a14="http://schemas.microsoft.com/office/drawing/2010/main" val="0"/>
                      </a:ext>
                    </a:extLst>
                  </a:blip>
                  <a:srcRect t="253"/>
                  <a:stretch/>
                </pic:blipFill>
                <pic:spPr bwMode="auto">
                  <a:xfrm>
                    <a:off x="0" y="0"/>
                    <a:ext cx="7691564" cy="1069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1F87"/>
    <w:multiLevelType w:val="hybridMultilevel"/>
    <w:tmpl w:val="7E3C5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0D690B"/>
    <w:multiLevelType w:val="multilevel"/>
    <w:tmpl w:val="CF8A94D6"/>
    <w:lvl w:ilvl="0">
      <w:start w:val="1"/>
      <w:numFmt w:val="decimal"/>
      <w:pStyle w:val="Kop1"/>
      <w:lvlText w:val="%1."/>
      <w:lvlJc w:val="left"/>
      <w:pPr>
        <w:ind w:left="357" w:hanging="357"/>
      </w:pPr>
      <w:rPr>
        <w:rFonts w:hint="default"/>
      </w:rPr>
    </w:lvl>
    <w:lvl w:ilvl="1">
      <w:start w:val="1"/>
      <w:numFmt w:val="decimal"/>
      <w:pStyle w:val="Kop2"/>
      <w:lvlText w:val="%1.%2."/>
      <w:lvlJc w:val="left"/>
      <w:pPr>
        <w:ind w:left="357" w:hanging="357"/>
      </w:pPr>
      <w:rPr>
        <w:rFonts w:hint="default"/>
      </w:rPr>
    </w:lvl>
    <w:lvl w:ilvl="2">
      <w:start w:val="1"/>
      <w:numFmt w:val="decimal"/>
      <w:pStyle w:val="Kop3"/>
      <w:lvlText w:val="%1.%2.%3."/>
      <w:lvlJc w:val="left"/>
      <w:pPr>
        <w:ind w:left="357" w:hanging="357"/>
      </w:pPr>
      <w:rPr>
        <w:rFonts w:hint="default"/>
      </w:rPr>
    </w:lvl>
    <w:lvl w:ilvl="3">
      <w:start w:val="1"/>
      <w:numFmt w:val="decimal"/>
      <w:pStyle w:val="Kop4"/>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2">
    <w:nsid w:val="084D1DA5"/>
    <w:multiLevelType w:val="multilevel"/>
    <w:tmpl w:val="055AA86A"/>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3">
    <w:nsid w:val="0D1812F5"/>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8B4783F"/>
    <w:multiLevelType w:val="multilevel"/>
    <w:tmpl w:val="9D58D8D4"/>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5">
    <w:nsid w:val="18FF34E5"/>
    <w:multiLevelType w:val="multilevel"/>
    <w:tmpl w:val="EB5490E0"/>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6">
    <w:nsid w:val="2BCF6600"/>
    <w:multiLevelType w:val="multilevel"/>
    <w:tmpl w:val="D6867CA6"/>
    <w:lvl w:ilvl="0">
      <w:start w:val="1"/>
      <w:numFmt w:val="decimal"/>
      <w:lvlText w:val="%1."/>
      <w:lvlJc w:val="left"/>
      <w:pPr>
        <w:ind w:left="720" w:firstLine="3960"/>
      </w:pPr>
      <w:rPr>
        <w:u w:val="none"/>
      </w:rPr>
    </w:lvl>
    <w:lvl w:ilvl="1">
      <w:start w:val="1"/>
      <w:numFmt w:val="lowerLetter"/>
      <w:lvlText w:val="%2."/>
      <w:lvlJc w:val="left"/>
      <w:pPr>
        <w:ind w:left="1440" w:firstLine="8280"/>
      </w:pPr>
      <w:rPr>
        <w:u w:val="none"/>
      </w:rPr>
    </w:lvl>
    <w:lvl w:ilvl="2">
      <w:start w:val="1"/>
      <w:numFmt w:val="lowerRoman"/>
      <w:lvlText w:val="%3."/>
      <w:lvlJc w:val="right"/>
      <w:pPr>
        <w:ind w:left="2160" w:firstLine="12600"/>
      </w:pPr>
      <w:rPr>
        <w:u w:val="none"/>
      </w:rPr>
    </w:lvl>
    <w:lvl w:ilvl="3">
      <w:start w:val="1"/>
      <w:numFmt w:val="decimal"/>
      <w:lvlText w:val="%4."/>
      <w:lvlJc w:val="left"/>
      <w:pPr>
        <w:ind w:left="2880" w:firstLine="16920"/>
      </w:pPr>
      <w:rPr>
        <w:u w:val="none"/>
      </w:rPr>
    </w:lvl>
    <w:lvl w:ilvl="4">
      <w:start w:val="1"/>
      <w:numFmt w:val="lowerLetter"/>
      <w:lvlText w:val="%5."/>
      <w:lvlJc w:val="left"/>
      <w:pPr>
        <w:ind w:left="3600" w:firstLine="21240"/>
      </w:pPr>
      <w:rPr>
        <w:u w:val="none"/>
      </w:rPr>
    </w:lvl>
    <w:lvl w:ilvl="5">
      <w:start w:val="1"/>
      <w:numFmt w:val="lowerRoman"/>
      <w:lvlText w:val="%6."/>
      <w:lvlJc w:val="right"/>
      <w:pPr>
        <w:ind w:left="4320" w:firstLine="25560"/>
      </w:pPr>
      <w:rPr>
        <w:u w:val="none"/>
      </w:rPr>
    </w:lvl>
    <w:lvl w:ilvl="6">
      <w:start w:val="1"/>
      <w:numFmt w:val="decimal"/>
      <w:lvlText w:val="%7."/>
      <w:lvlJc w:val="left"/>
      <w:pPr>
        <w:ind w:left="5040" w:firstLine="29880"/>
      </w:pPr>
      <w:rPr>
        <w:u w:val="none"/>
      </w:rPr>
    </w:lvl>
    <w:lvl w:ilvl="7">
      <w:start w:val="1"/>
      <w:numFmt w:val="lowerLetter"/>
      <w:lvlText w:val="%8."/>
      <w:lvlJc w:val="left"/>
      <w:pPr>
        <w:ind w:left="5760" w:hanging="31336"/>
      </w:pPr>
      <w:rPr>
        <w:u w:val="none"/>
      </w:rPr>
    </w:lvl>
    <w:lvl w:ilvl="8">
      <w:start w:val="1"/>
      <w:numFmt w:val="lowerRoman"/>
      <w:lvlText w:val="%9."/>
      <w:lvlJc w:val="right"/>
      <w:pPr>
        <w:ind w:left="6480" w:hanging="27016"/>
      </w:pPr>
      <w:rPr>
        <w:u w:val="none"/>
      </w:rPr>
    </w:lvl>
  </w:abstractNum>
  <w:abstractNum w:abstractNumId="7">
    <w:nsid w:val="305A38AF"/>
    <w:multiLevelType w:val="multilevel"/>
    <w:tmpl w:val="A8EE42C8"/>
    <w:lvl w:ilvl="0">
      <w:start w:val="1"/>
      <w:numFmt w:val="decimal"/>
      <w:lvlText w:val="%1."/>
      <w:lvlJc w:val="left"/>
      <w:pPr>
        <w:ind w:left="720" w:firstLine="3960"/>
      </w:pPr>
      <w:rPr>
        <w:u w:val="none"/>
      </w:rPr>
    </w:lvl>
    <w:lvl w:ilvl="1">
      <w:start w:val="1"/>
      <w:numFmt w:val="lowerLetter"/>
      <w:lvlText w:val="%2."/>
      <w:lvlJc w:val="left"/>
      <w:pPr>
        <w:ind w:left="1440" w:firstLine="8280"/>
      </w:pPr>
      <w:rPr>
        <w:u w:val="none"/>
      </w:rPr>
    </w:lvl>
    <w:lvl w:ilvl="2">
      <w:start w:val="1"/>
      <w:numFmt w:val="lowerRoman"/>
      <w:lvlText w:val="%3."/>
      <w:lvlJc w:val="right"/>
      <w:pPr>
        <w:ind w:left="2160" w:firstLine="12600"/>
      </w:pPr>
      <w:rPr>
        <w:u w:val="none"/>
      </w:rPr>
    </w:lvl>
    <w:lvl w:ilvl="3">
      <w:start w:val="1"/>
      <w:numFmt w:val="decimal"/>
      <w:lvlText w:val="%4."/>
      <w:lvlJc w:val="left"/>
      <w:pPr>
        <w:ind w:left="2880" w:firstLine="16920"/>
      </w:pPr>
      <w:rPr>
        <w:u w:val="none"/>
      </w:rPr>
    </w:lvl>
    <w:lvl w:ilvl="4">
      <w:start w:val="1"/>
      <w:numFmt w:val="lowerLetter"/>
      <w:lvlText w:val="%5."/>
      <w:lvlJc w:val="left"/>
      <w:pPr>
        <w:ind w:left="3600" w:firstLine="21240"/>
      </w:pPr>
      <w:rPr>
        <w:u w:val="none"/>
      </w:rPr>
    </w:lvl>
    <w:lvl w:ilvl="5">
      <w:start w:val="1"/>
      <w:numFmt w:val="lowerRoman"/>
      <w:lvlText w:val="%6."/>
      <w:lvlJc w:val="right"/>
      <w:pPr>
        <w:ind w:left="4320" w:firstLine="25560"/>
      </w:pPr>
      <w:rPr>
        <w:u w:val="none"/>
      </w:rPr>
    </w:lvl>
    <w:lvl w:ilvl="6">
      <w:start w:val="1"/>
      <w:numFmt w:val="decimal"/>
      <w:lvlText w:val="%7."/>
      <w:lvlJc w:val="left"/>
      <w:pPr>
        <w:ind w:left="5040" w:firstLine="29880"/>
      </w:pPr>
      <w:rPr>
        <w:u w:val="none"/>
      </w:rPr>
    </w:lvl>
    <w:lvl w:ilvl="7">
      <w:start w:val="1"/>
      <w:numFmt w:val="lowerLetter"/>
      <w:lvlText w:val="%8."/>
      <w:lvlJc w:val="left"/>
      <w:pPr>
        <w:ind w:left="5760" w:hanging="31336"/>
      </w:pPr>
      <w:rPr>
        <w:u w:val="none"/>
      </w:rPr>
    </w:lvl>
    <w:lvl w:ilvl="8">
      <w:start w:val="1"/>
      <w:numFmt w:val="lowerRoman"/>
      <w:lvlText w:val="%9."/>
      <w:lvlJc w:val="right"/>
      <w:pPr>
        <w:ind w:left="6480" w:hanging="27016"/>
      </w:pPr>
      <w:rPr>
        <w:u w:val="none"/>
      </w:rPr>
    </w:lvl>
  </w:abstractNum>
  <w:abstractNum w:abstractNumId="8">
    <w:nsid w:val="340260E7"/>
    <w:multiLevelType w:val="multilevel"/>
    <w:tmpl w:val="75303880"/>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9">
    <w:nsid w:val="34A130A3"/>
    <w:multiLevelType w:val="multilevel"/>
    <w:tmpl w:val="31E0C174"/>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0">
    <w:nsid w:val="372C4625"/>
    <w:multiLevelType w:val="multilevel"/>
    <w:tmpl w:val="5614B6E6"/>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1">
    <w:nsid w:val="3C13594A"/>
    <w:multiLevelType w:val="multilevel"/>
    <w:tmpl w:val="7FE4D9A0"/>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2">
    <w:nsid w:val="3D3F52F4"/>
    <w:multiLevelType w:val="hybridMultilevel"/>
    <w:tmpl w:val="5F00E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75049F"/>
    <w:multiLevelType w:val="hybridMultilevel"/>
    <w:tmpl w:val="C9A8B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C07B14"/>
    <w:multiLevelType w:val="multilevel"/>
    <w:tmpl w:val="DFB47E3C"/>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5">
    <w:nsid w:val="44176D45"/>
    <w:multiLevelType w:val="hybridMultilevel"/>
    <w:tmpl w:val="6CB25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054163"/>
    <w:multiLevelType w:val="multilevel"/>
    <w:tmpl w:val="8EB8907E"/>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7">
    <w:nsid w:val="4DA04003"/>
    <w:multiLevelType w:val="multilevel"/>
    <w:tmpl w:val="C5109258"/>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8">
    <w:nsid w:val="4F227E82"/>
    <w:multiLevelType w:val="multilevel"/>
    <w:tmpl w:val="44BAE3F0"/>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9">
    <w:nsid w:val="5069226B"/>
    <w:multiLevelType w:val="multilevel"/>
    <w:tmpl w:val="2140E3C4"/>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20">
    <w:nsid w:val="512A7B07"/>
    <w:multiLevelType w:val="multilevel"/>
    <w:tmpl w:val="246480CC"/>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21">
    <w:nsid w:val="57BC0FA5"/>
    <w:multiLevelType w:val="hybridMultilevel"/>
    <w:tmpl w:val="B2CE2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464316"/>
    <w:multiLevelType w:val="multilevel"/>
    <w:tmpl w:val="DD0C9DC0"/>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23">
    <w:nsid w:val="6E27304F"/>
    <w:multiLevelType w:val="hybridMultilevel"/>
    <w:tmpl w:val="1CAC4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F64990"/>
    <w:multiLevelType w:val="multilevel"/>
    <w:tmpl w:val="B7720808"/>
    <w:lvl w:ilvl="0">
      <w:start w:val="1"/>
      <w:numFmt w:val="decimal"/>
      <w:lvlText w:val="%1."/>
      <w:lvlJc w:val="left"/>
      <w:pPr>
        <w:ind w:left="720" w:firstLine="3960"/>
      </w:pPr>
      <w:rPr>
        <w:u w:val="none"/>
      </w:rPr>
    </w:lvl>
    <w:lvl w:ilvl="1">
      <w:start w:val="1"/>
      <w:numFmt w:val="lowerLetter"/>
      <w:lvlText w:val="%2."/>
      <w:lvlJc w:val="left"/>
      <w:pPr>
        <w:ind w:left="1440" w:firstLine="8280"/>
      </w:pPr>
      <w:rPr>
        <w:u w:val="none"/>
      </w:rPr>
    </w:lvl>
    <w:lvl w:ilvl="2">
      <w:start w:val="1"/>
      <w:numFmt w:val="lowerRoman"/>
      <w:lvlText w:val="%3."/>
      <w:lvlJc w:val="right"/>
      <w:pPr>
        <w:ind w:left="2160" w:firstLine="12600"/>
      </w:pPr>
      <w:rPr>
        <w:u w:val="none"/>
      </w:rPr>
    </w:lvl>
    <w:lvl w:ilvl="3">
      <w:start w:val="1"/>
      <w:numFmt w:val="decimal"/>
      <w:lvlText w:val="%4."/>
      <w:lvlJc w:val="left"/>
      <w:pPr>
        <w:ind w:left="2880" w:firstLine="16920"/>
      </w:pPr>
      <w:rPr>
        <w:u w:val="none"/>
      </w:rPr>
    </w:lvl>
    <w:lvl w:ilvl="4">
      <w:start w:val="1"/>
      <w:numFmt w:val="lowerLetter"/>
      <w:lvlText w:val="%5."/>
      <w:lvlJc w:val="left"/>
      <w:pPr>
        <w:ind w:left="3600" w:firstLine="21240"/>
      </w:pPr>
      <w:rPr>
        <w:u w:val="none"/>
      </w:rPr>
    </w:lvl>
    <w:lvl w:ilvl="5">
      <w:start w:val="1"/>
      <w:numFmt w:val="lowerRoman"/>
      <w:lvlText w:val="%6."/>
      <w:lvlJc w:val="right"/>
      <w:pPr>
        <w:ind w:left="4320" w:firstLine="25560"/>
      </w:pPr>
      <w:rPr>
        <w:u w:val="none"/>
      </w:rPr>
    </w:lvl>
    <w:lvl w:ilvl="6">
      <w:start w:val="1"/>
      <w:numFmt w:val="decimal"/>
      <w:lvlText w:val="%7."/>
      <w:lvlJc w:val="left"/>
      <w:pPr>
        <w:ind w:left="5040" w:firstLine="29880"/>
      </w:pPr>
      <w:rPr>
        <w:u w:val="none"/>
      </w:rPr>
    </w:lvl>
    <w:lvl w:ilvl="7">
      <w:start w:val="1"/>
      <w:numFmt w:val="lowerLetter"/>
      <w:lvlText w:val="%8."/>
      <w:lvlJc w:val="left"/>
      <w:pPr>
        <w:ind w:left="5760" w:hanging="31336"/>
      </w:pPr>
      <w:rPr>
        <w:u w:val="none"/>
      </w:rPr>
    </w:lvl>
    <w:lvl w:ilvl="8">
      <w:start w:val="1"/>
      <w:numFmt w:val="lowerRoman"/>
      <w:lvlText w:val="%9."/>
      <w:lvlJc w:val="right"/>
      <w:pPr>
        <w:ind w:left="6480" w:hanging="27016"/>
      </w:pPr>
      <w:rPr>
        <w:u w:val="none"/>
      </w:rPr>
    </w:lvl>
  </w:abstractNum>
  <w:abstractNum w:abstractNumId="25">
    <w:nsid w:val="79021EE9"/>
    <w:multiLevelType w:val="multilevel"/>
    <w:tmpl w:val="24AE7BEC"/>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num w:numId="1">
    <w:abstractNumId w:val="3"/>
  </w:num>
  <w:num w:numId="2">
    <w:abstractNumId w:val="1"/>
  </w:num>
  <w:num w:numId="3">
    <w:abstractNumId w:val="18"/>
  </w:num>
  <w:num w:numId="4">
    <w:abstractNumId w:val="4"/>
  </w:num>
  <w:num w:numId="5">
    <w:abstractNumId w:val="24"/>
  </w:num>
  <w:num w:numId="6">
    <w:abstractNumId w:val="11"/>
  </w:num>
  <w:num w:numId="7">
    <w:abstractNumId w:val="16"/>
  </w:num>
  <w:num w:numId="8">
    <w:abstractNumId w:val="20"/>
  </w:num>
  <w:num w:numId="9">
    <w:abstractNumId w:val="22"/>
  </w:num>
  <w:num w:numId="10">
    <w:abstractNumId w:val="9"/>
  </w:num>
  <w:num w:numId="11">
    <w:abstractNumId w:val="5"/>
  </w:num>
  <w:num w:numId="12">
    <w:abstractNumId w:val="8"/>
  </w:num>
  <w:num w:numId="13">
    <w:abstractNumId w:val="25"/>
  </w:num>
  <w:num w:numId="14">
    <w:abstractNumId w:val="17"/>
  </w:num>
  <w:num w:numId="15">
    <w:abstractNumId w:val="19"/>
  </w:num>
  <w:num w:numId="16">
    <w:abstractNumId w:val="14"/>
  </w:num>
  <w:num w:numId="17">
    <w:abstractNumId w:val="7"/>
  </w:num>
  <w:num w:numId="18">
    <w:abstractNumId w:val="10"/>
  </w:num>
  <w:num w:numId="19">
    <w:abstractNumId w:val="2"/>
  </w:num>
  <w:num w:numId="20">
    <w:abstractNumId w:val="6"/>
  </w:num>
  <w:num w:numId="21">
    <w:abstractNumId w:val="0"/>
  </w:num>
  <w:num w:numId="22">
    <w:abstractNumId w:val="12"/>
  </w:num>
  <w:num w:numId="23">
    <w:abstractNumId w:val="15"/>
  </w:num>
  <w:num w:numId="24">
    <w:abstractNumId w:val="21"/>
  </w:num>
  <w:num w:numId="25">
    <w:abstractNumId w:val="13"/>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C46"/>
    <w:rsid w:val="00003681"/>
    <w:rsid w:val="000B6123"/>
    <w:rsid w:val="000B7C30"/>
    <w:rsid w:val="000F407B"/>
    <w:rsid w:val="00165E1E"/>
    <w:rsid w:val="001912FE"/>
    <w:rsid w:val="00194C0C"/>
    <w:rsid w:val="00197C46"/>
    <w:rsid w:val="002116D0"/>
    <w:rsid w:val="00221369"/>
    <w:rsid w:val="002E233E"/>
    <w:rsid w:val="002E45AA"/>
    <w:rsid w:val="00302069"/>
    <w:rsid w:val="00323E30"/>
    <w:rsid w:val="0036607B"/>
    <w:rsid w:val="003747E3"/>
    <w:rsid w:val="003872B3"/>
    <w:rsid w:val="003930B2"/>
    <w:rsid w:val="003E70FC"/>
    <w:rsid w:val="0041681D"/>
    <w:rsid w:val="004444CC"/>
    <w:rsid w:val="004473A2"/>
    <w:rsid w:val="004955EC"/>
    <w:rsid w:val="00522322"/>
    <w:rsid w:val="00550B7C"/>
    <w:rsid w:val="005A43E9"/>
    <w:rsid w:val="005A5A49"/>
    <w:rsid w:val="005B7F2E"/>
    <w:rsid w:val="005C20C1"/>
    <w:rsid w:val="005C3582"/>
    <w:rsid w:val="005D6FB6"/>
    <w:rsid w:val="0062785D"/>
    <w:rsid w:val="0066621C"/>
    <w:rsid w:val="00685974"/>
    <w:rsid w:val="006910BF"/>
    <w:rsid w:val="00694B65"/>
    <w:rsid w:val="006A1951"/>
    <w:rsid w:val="006E72BA"/>
    <w:rsid w:val="00740279"/>
    <w:rsid w:val="007B4622"/>
    <w:rsid w:val="007F25B1"/>
    <w:rsid w:val="00822CE6"/>
    <w:rsid w:val="008353AD"/>
    <w:rsid w:val="00836A91"/>
    <w:rsid w:val="008B65A5"/>
    <w:rsid w:val="008E1459"/>
    <w:rsid w:val="009847A5"/>
    <w:rsid w:val="00984817"/>
    <w:rsid w:val="009944F4"/>
    <w:rsid w:val="00995A9D"/>
    <w:rsid w:val="009C57AD"/>
    <w:rsid w:val="009D5AD8"/>
    <w:rsid w:val="009E28B6"/>
    <w:rsid w:val="009F2488"/>
    <w:rsid w:val="00A415D3"/>
    <w:rsid w:val="00A86F7C"/>
    <w:rsid w:val="00AB14EB"/>
    <w:rsid w:val="00AD5E1F"/>
    <w:rsid w:val="00AE57D9"/>
    <w:rsid w:val="00B13B2D"/>
    <w:rsid w:val="00B26863"/>
    <w:rsid w:val="00B332EB"/>
    <w:rsid w:val="00B40299"/>
    <w:rsid w:val="00B532C0"/>
    <w:rsid w:val="00B96E03"/>
    <w:rsid w:val="00BA3DBD"/>
    <w:rsid w:val="00BE74E0"/>
    <w:rsid w:val="00BF4795"/>
    <w:rsid w:val="00C032A3"/>
    <w:rsid w:val="00C23E32"/>
    <w:rsid w:val="00C464FA"/>
    <w:rsid w:val="00C468D5"/>
    <w:rsid w:val="00C85D31"/>
    <w:rsid w:val="00CB1DDB"/>
    <w:rsid w:val="00D134C6"/>
    <w:rsid w:val="00D2056D"/>
    <w:rsid w:val="00D27E34"/>
    <w:rsid w:val="00D35B19"/>
    <w:rsid w:val="00D64AC9"/>
    <w:rsid w:val="00D943C8"/>
    <w:rsid w:val="00DC4838"/>
    <w:rsid w:val="00DD3F55"/>
    <w:rsid w:val="00E07A41"/>
    <w:rsid w:val="00E10464"/>
    <w:rsid w:val="00E35306"/>
    <w:rsid w:val="00E9433F"/>
    <w:rsid w:val="00EA427A"/>
    <w:rsid w:val="00EF0D05"/>
    <w:rsid w:val="00F0716F"/>
    <w:rsid w:val="00F14D38"/>
    <w:rsid w:val="00F56C2B"/>
    <w:rsid w:val="00F61072"/>
    <w:rsid w:val="00F6601B"/>
    <w:rsid w:val="00FC5BCB"/>
    <w:rsid w:val="00FD34DE"/>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014E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9D5AD8"/>
    <w:rPr>
      <w:sz w:val="18"/>
    </w:rPr>
  </w:style>
  <w:style w:type="paragraph" w:styleId="Kop1">
    <w:name w:val="heading 1"/>
    <w:basedOn w:val="Normaal"/>
    <w:next w:val="Normaal"/>
    <w:link w:val="Kop1Teken"/>
    <w:uiPriority w:val="9"/>
    <w:qFormat/>
    <w:rsid w:val="00B332EB"/>
    <w:pPr>
      <w:keepNext/>
      <w:keepLines/>
      <w:numPr>
        <w:numId w:val="2"/>
      </w:numPr>
      <w:ind w:left="567" w:hanging="567"/>
      <w:outlineLvl w:val="0"/>
    </w:pPr>
    <w:rPr>
      <w:rFonts w:asciiTheme="majorHAnsi" w:eastAsiaTheme="majorEastAsia" w:hAnsiTheme="majorHAnsi" w:cstheme="majorBidi"/>
      <w:b/>
      <w:bCs/>
      <w:color w:val="F8971C" w:themeColor="accent2"/>
      <w:sz w:val="22"/>
      <w:szCs w:val="28"/>
    </w:rPr>
  </w:style>
  <w:style w:type="paragraph" w:styleId="Kop2">
    <w:name w:val="heading 2"/>
    <w:basedOn w:val="Normaal"/>
    <w:next w:val="Normaal"/>
    <w:link w:val="Kop2Teken"/>
    <w:uiPriority w:val="9"/>
    <w:unhideWhenUsed/>
    <w:qFormat/>
    <w:rsid w:val="00B332EB"/>
    <w:pPr>
      <w:keepNext/>
      <w:keepLines/>
      <w:numPr>
        <w:ilvl w:val="1"/>
        <w:numId w:val="2"/>
      </w:numPr>
      <w:ind w:left="567" w:hanging="567"/>
      <w:outlineLvl w:val="1"/>
    </w:pPr>
    <w:rPr>
      <w:rFonts w:asciiTheme="majorHAnsi" w:eastAsiaTheme="majorEastAsia" w:hAnsiTheme="majorHAnsi" w:cstheme="majorBidi"/>
      <w:b/>
      <w:bCs/>
      <w:color w:val="000000" w:themeColor="text1"/>
      <w:sz w:val="22"/>
      <w:szCs w:val="26"/>
    </w:rPr>
  </w:style>
  <w:style w:type="paragraph" w:styleId="Kop3">
    <w:name w:val="heading 3"/>
    <w:basedOn w:val="Normaal"/>
    <w:next w:val="Normaal"/>
    <w:link w:val="Kop3Teken"/>
    <w:uiPriority w:val="9"/>
    <w:unhideWhenUsed/>
    <w:qFormat/>
    <w:rsid w:val="007B4622"/>
    <w:pPr>
      <w:keepNext/>
      <w:keepLines/>
      <w:numPr>
        <w:ilvl w:val="2"/>
        <w:numId w:val="2"/>
      </w:numPr>
      <w:outlineLvl w:val="2"/>
    </w:pPr>
    <w:rPr>
      <w:rFonts w:asciiTheme="majorHAnsi" w:eastAsiaTheme="majorEastAsia" w:hAnsiTheme="majorHAnsi" w:cstheme="majorBidi"/>
      <w:b/>
      <w:bCs/>
      <w:color w:val="000000" w:themeColor="text1"/>
    </w:rPr>
  </w:style>
  <w:style w:type="paragraph" w:styleId="Kop4">
    <w:name w:val="heading 4"/>
    <w:basedOn w:val="Normaal"/>
    <w:next w:val="Normaal"/>
    <w:link w:val="Kop4Teken"/>
    <w:uiPriority w:val="9"/>
    <w:unhideWhenUsed/>
    <w:qFormat/>
    <w:rsid w:val="007B4622"/>
    <w:pPr>
      <w:keepNext/>
      <w:keepLines/>
      <w:numPr>
        <w:ilvl w:val="3"/>
        <w:numId w:val="2"/>
      </w:numPr>
      <w:spacing w:before="200"/>
      <w:outlineLvl w:val="3"/>
    </w:pPr>
    <w:rPr>
      <w:rFonts w:asciiTheme="majorHAnsi" w:eastAsiaTheme="majorEastAsia" w:hAnsiTheme="majorHAnsi" w:cstheme="majorBidi"/>
      <w:b/>
      <w:bCs/>
      <w:i/>
      <w:iCs/>
      <w:color w:val="717074" w:themeColor="accent1"/>
    </w:rPr>
  </w:style>
  <w:style w:type="paragraph" w:styleId="Kop5">
    <w:name w:val="heading 5"/>
    <w:basedOn w:val="Normaal"/>
    <w:next w:val="Normaal"/>
    <w:link w:val="Kop5Teken"/>
    <w:uiPriority w:val="9"/>
    <w:unhideWhenUsed/>
    <w:qFormat/>
    <w:rsid w:val="00197C46"/>
    <w:pPr>
      <w:keepNext/>
      <w:keepLines/>
      <w:spacing w:before="200"/>
      <w:outlineLvl w:val="4"/>
    </w:pPr>
    <w:rPr>
      <w:rFonts w:asciiTheme="majorHAnsi" w:eastAsiaTheme="majorEastAsia" w:hAnsiTheme="majorHAnsi" w:cstheme="majorBidi"/>
      <w:color w:val="383739" w:themeColor="accent1" w:themeShade="7F"/>
    </w:rPr>
  </w:style>
  <w:style w:type="paragraph" w:styleId="Kop6">
    <w:name w:val="heading 6"/>
    <w:basedOn w:val="Normaal"/>
    <w:next w:val="Normaal"/>
    <w:link w:val="Kop6Teken"/>
    <w:uiPriority w:val="9"/>
    <w:unhideWhenUsed/>
    <w:qFormat/>
    <w:rsid w:val="00C464FA"/>
    <w:pPr>
      <w:keepNext/>
      <w:keepLines/>
      <w:spacing w:before="200"/>
      <w:outlineLvl w:val="5"/>
    </w:pPr>
    <w:rPr>
      <w:rFonts w:asciiTheme="majorHAnsi" w:eastAsiaTheme="majorEastAsia" w:hAnsiTheme="majorHAnsi" w:cstheme="majorBidi"/>
      <w:i/>
      <w:iCs/>
      <w:color w:val="383739"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Normaal"/>
    <w:link w:val="KoptekstTeken"/>
    <w:uiPriority w:val="99"/>
    <w:unhideWhenUsed/>
    <w:rsid w:val="00E10464"/>
    <w:pPr>
      <w:tabs>
        <w:tab w:val="center" w:pos="4536"/>
        <w:tab w:val="right" w:pos="9072"/>
      </w:tabs>
    </w:pPr>
  </w:style>
  <w:style w:type="character" w:customStyle="1" w:styleId="KoptekstTeken">
    <w:name w:val="Koptekst Teken"/>
    <w:basedOn w:val="Standaardalinea-lettertype"/>
    <w:link w:val="Koptekst"/>
    <w:uiPriority w:val="99"/>
    <w:rsid w:val="00E10464"/>
    <w:rPr>
      <w:sz w:val="18"/>
    </w:rPr>
  </w:style>
  <w:style w:type="paragraph" w:styleId="Voettekst">
    <w:name w:val="footer"/>
    <w:basedOn w:val="Normaal"/>
    <w:link w:val="VoettekstTeken"/>
    <w:uiPriority w:val="99"/>
    <w:unhideWhenUsed/>
    <w:rsid w:val="00E10464"/>
    <w:pPr>
      <w:tabs>
        <w:tab w:val="center" w:pos="4536"/>
        <w:tab w:val="right" w:pos="9072"/>
      </w:tabs>
    </w:pPr>
  </w:style>
  <w:style w:type="character" w:customStyle="1" w:styleId="VoettekstTeken">
    <w:name w:val="Voettekst Teken"/>
    <w:basedOn w:val="Standaardalinea-lettertype"/>
    <w:link w:val="Voettekst"/>
    <w:uiPriority w:val="99"/>
    <w:rsid w:val="00E10464"/>
    <w:rPr>
      <w:sz w:val="18"/>
    </w:rPr>
  </w:style>
  <w:style w:type="paragraph" w:styleId="Ballontekst">
    <w:name w:val="Balloon Text"/>
    <w:basedOn w:val="Normaal"/>
    <w:link w:val="BallontekstTeken"/>
    <w:uiPriority w:val="99"/>
    <w:semiHidden/>
    <w:unhideWhenUsed/>
    <w:rsid w:val="00E10464"/>
    <w:rPr>
      <w:rFonts w:ascii="Tahoma" w:hAnsi="Tahoma" w:cs="Tahoma"/>
      <w:sz w:val="16"/>
      <w:szCs w:val="16"/>
    </w:rPr>
  </w:style>
  <w:style w:type="character" w:customStyle="1" w:styleId="BallontekstTeken">
    <w:name w:val="Ballontekst Teken"/>
    <w:basedOn w:val="Standaardalinea-lettertype"/>
    <w:link w:val="Ballontekst"/>
    <w:uiPriority w:val="99"/>
    <w:semiHidden/>
    <w:rsid w:val="00E10464"/>
    <w:rPr>
      <w:rFonts w:ascii="Tahoma" w:hAnsi="Tahoma" w:cs="Tahoma"/>
      <w:sz w:val="16"/>
      <w:szCs w:val="16"/>
    </w:rPr>
  </w:style>
  <w:style w:type="table" w:styleId="Tabelraster">
    <w:name w:val="Table Grid"/>
    <w:basedOn w:val="Standaardtabel"/>
    <w:uiPriority w:val="59"/>
    <w:rsid w:val="0041681D"/>
    <w:rPr>
      <w:color w:val="000000" w:themeColor="text1"/>
      <w:sz w:val="18"/>
    </w:rPr>
    <w:tblPr>
      <w:tblInd w:w="0" w:type="dxa"/>
      <w:tblBorders>
        <w:bottom w:val="dotted" w:sz="6" w:space="0" w:color="F8971C" w:themeColor="accent2"/>
        <w:insideH w:val="dotted" w:sz="6" w:space="0" w:color="F8971C" w:themeColor="accent2"/>
        <w:insideV w:val="dotted" w:sz="6" w:space="0" w:color="F8971C" w:themeColor="accent2"/>
      </w:tblBorders>
      <w:tblCellMar>
        <w:top w:w="0" w:type="dxa"/>
        <w:left w:w="108" w:type="dxa"/>
        <w:bottom w:w="0" w:type="dxa"/>
        <w:right w:w="108" w:type="dxa"/>
      </w:tblCellMar>
    </w:tblPr>
    <w:tblStylePr w:type="firstRow">
      <w:pPr>
        <w:wordWrap/>
        <w:spacing w:beforeLines="0" w:before="0" w:beforeAutospacing="0" w:afterLines="0" w:after="0" w:afterAutospacing="0" w:line="240" w:lineRule="auto"/>
      </w:pPr>
      <w:rPr>
        <w:b/>
        <w:sz w:val="18"/>
      </w:rPr>
      <w:tblPr/>
      <w:tcPr>
        <w:tcBorders>
          <w:bottom w:val="single" w:sz="12" w:space="0" w:color="000000" w:themeColor="text1"/>
          <w:insideH w:val="nil"/>
          <w:insideV w:val="nil"/>
        </w:tcBorders>
      </w:tcPr>
    </w:tblStylePr>
  </w:style>
  <w:style w:type="character" w:customStyle="1" w:styleId="Kop1Teken">
    <w:name w:val="Kop 1 Teken"/>
    <w:basedOn w:val="Standaardalinea-lettertype"/>
    <w:link w:val="Kop1"/>
    <w:uiPriority w:val="9"/>
    <w:rsid w:val="00B332EB"/>
    <w:rPr>
      <w:rFonts w:asciiTheme="majorHAnsi" w:eastAsiaTheme="majorEastAsia" w:hAnsiTheme="majorHAnsi" w:cstheme="majorBidi"/>
      <w:b/>
      <w:bCs/>
      <w:color w:val="F8971C" w:themeColor="accent2"/>
      <w:szCs w:val="28"/>
    </w:rPr>
  </w:style>
  <w:style w:type="character" w:customStyle="1" w:styleId="Kop2Teken">
    <w:name w:val="Kop 2 Teken"/>
    <w:basedOn w:val="Standaardalinea-lettertype"/>
    <w:link w:val="Kop2"/>
    <w:uiPriority w:val="9"/>
    <w:rsid w:val="00B332EB"/>
    <w:rPr>
      <w:rFonts w:asciiTheme="majorHAnsi" w:eastAsiaTheme="majorEastAsia" w:hAnsiTheme="majorHAnsi" w:cstheme="majorBidi"/>
      <w:b/>
      <w:bCs/>
      <w:color w:val="000000" w:themeColor="text1"/>
      <w:szCs w:val="26"/>
    </w:rPr>
  </w:style>
  <w:style w:type="paragraph" w:styleId="Lijstalinea">
    <w:name w:val="List Paragraph"/>
    <w:basedOn w:val="Normaal"/>
    <w:uiPriority w:val="34"/>
    <w:qFormat/>
    <w:rsid w:val="00165E1E"/>
    <w:pPr>
      <w:contextualSpacing/>
    </w:pPr>
  </w:style>
  <w:style w:type="paragraph" w:styleId="Inhopg1">
    <w:name w:val="toc 1"/>
    <w:basedOn w:val="Normaal"/>
    <w:next w:val="Normaal"/>
    <w:autoRedefine/>
    <w:uiPriority w:val="39"/>
    <w:unhideWhenUsed/>
    <w:qFormat/>
    <w:rsid w:val="00165E1E"/>
    <w:pPr>
      <w:spacing w:after="100"/>
    </w:pPr>
  </w:style>
  <w:style w:type="character" w:customStyle="1" w:styleId="Kop3Teken">
    <w:name w:val="Kop 3 Teken"/>
    <w:basedOn w:val="Standaardalinea-lettertype"/>
    <w:link w:val="Kop3"/>
    <w:uiPriority w:val="9"/>
    <w:rsid w:val="007B4622"/>
    <w:rPr>
      <w:rFonts w:asciiTheme="majorHAnsi" w:eastAsiaTheme="majorEastAsia" w:hAnsiTheme="majorHAnsi" w:cstheme="majorBidi"/>
      <w:b/>
      <w:bCs/>
      <w:color w:val="000000" w:themeColor="text1"/>
      <w:sz w:val="18"/>
    </w:rPr>
  </w:style>
  <w:style w:type="character" w:customStyle="1" w:styleId="Kop4Teken">
    <w:name w:val="Kop 4 Teken"/>
    <w:basedOn w:val="Standaardalinea-lettertype"/>
    <w:link w:val="Kop4"/>
    <w:uiPriority w:val="9"/>
    <w:rsid w:val="007B4622"/>
    <w:rPr>
      <w:rFonts w:asciiTheme="majorHAnsi" w:eastAsiaTheme="majorEastAsia" w:hAnsiTheme="majorHAnsi" w:cstheme="majorBidi"/>
      <w:b/>
      <w:bCs/>
      <w:i/>
      <w:iCs/>
      <w:color w:val="717074" w:themeColor="accent1"/>
      <w:sz w:val="18"/>
    </w:rPr>
  </w:style>
  <w:style w:type="paragraph" w:styleId="Inhopg2">
    <w:name w:val="toc 2"/>
    <w:basedOn w:val="Normaal"/>
    <w:next w:val="Normaal"/>
    <w:autoRedefine/>
    <w:uiPriority w:val="39"/>
    <w:unhideWhenUsed/>
    <w:qFormat/>
    <w:rsid w:val="0036607B"/>
    <w:pPr>
      <w:spacing w:after="100"/>
      <w:ind w:left="425"/>
    </w:pPr>
  </w:style>
  <w:style w:type="character" w:styleId="Hyperlink">
    <w:name w:val="Hyperlink"/>
    <w:basedOn w:val="Standaardalinea-lettertype"/>
    <w:uiPriority w:val="99"/>
    <w:unhideWhenUsed/>
    <w:rsid w:val="00B40299"/>
    <w:rPr>
      <w:color w:val="717074" w:themeColor="hyperlink"/>
      <w:u w:val="single"/>
    </w:rPr>
  </w:style>
  <w:style w:type="paragraph" w:styleId="Inhopg3">
    <w:name w:val="toc 3"/>
    <w:basedOn w:val="Normaal"/>
    <w:next w:val="Normaal"/>
    <w:autoRedefine/>
    <w:uiPriority w:val="39"/>
    <w:unhideWhenUsed/>
    <w:qFormat/>
    <w:rsid w:val="00AB14EB"/>
    <w:pPr>
      <w:spacing w:after="100"/>
      <w:ind w:left="425"/>
    </w:pPr>
  </w:style>
  <w:style w:type="character" w:customStyle="1" w:styleId="Kop5Teken">
    <w:name w:val="Kop 5 Teken"/>
    <w:basedOn w:val="Standaardalinea-lettertype"/>
    <w:link w:val="Kop5"/>
    <w:uiPriority w:val="9"/>
    <w:rsid w:val="00197C46"/>
    <w:rPr>
      <w:rFonts w:asciiTheme="majorHAnsi" w:eastAsiaTheme="majorEastAsia" w:hAnsiTheme="majorHAnsi" w:cstheme="majorBidi"/>
      <w:color w:val="383739" w:themeColor="accent1" w:themeShade="7F"/>
      <w:sz w:val="18"/>
    </w:rPr>
  </w:style>
  <w:style w:type="paragraph" w:customStyle="1" w:styleId="normal">
    <w:name w:val="normal"/>
    <w:rsid w:val="00197C46"/>
    <w:rPr>
      <w:rFonts w:ascii="Cambria" w:eastAsia="Cambria" w:hAnsi="Cambria" w:cs="Cambria"/>
      <w:color w:val="000000"/>
      <w:sz w:val="24"/>
      <w:szCs w:val="24"/>
      <w:lang w:val="en-US" w:eastAsia="nl-NL"/>
    </w:rPr>
  </w:style>
  <w:style w:type="character" w:styleId="GevolgdeHyperlink">
    <w:name w:val="FollowedHyperlink"/>
    <w:basedOn w:val="Standaardalinea-lettertype"/>
    <w:uiPriority w:val="99"/>
    <w:semiHidden/>
    <w:unhideWhenUsed/>
    <w:rsid w:val="00197C46"/>
    <w:rPr>
      <w:color w:val="717074" w:themeColor="followedHyperlink"/>
      <w:u w:val="single"/>
    </w:rPr>
  </w:style>
  <w:style w:type="paragraph" w:customStyle="1" w:styleId="LO-normal">
    <w:name w:val="LO-normal"/>
    <w:qFormat/>
    <w:rsid w:val="005A43E9"/>
    <w:rPr>
      <w:rFonts w:ascii="Cambria" w:eastAsia="Cambria" w:hAnsi="Cambria" w:cs="Cambria"/>
      <w:color w:val="000000"/>
      <w:sz w:val="24"/>
      <w:szCs w:val="24"/>
      <w:lang w:val="en-US" w:eastAsia="nl-NL"/>
    </w:rPr>
  </w:style>
  <w:style w:type="character" w:customStyle="1" w:styleId="InternetLink">
    <w:name w:val="Internet Link"/>
    <w:basedOn w:val="Standaardalinea-lettertype"/>
    <w:uiPriority w:val="99"/>
    <w:unhideWhenUsed/>
    <w:rsid w:val="008B65A5"/>
    <w:rPr>
      <w:color w:val="717074" w:themeColor="hyperlink"/>
      <w:u w:val="single"/>
    </w:rPr>
  </w:style>
  <w:style w:type="character" w:customStyle="1" w:styleId="Kop6Teken">
    <w:name w:val="Kop 6 Teken"/>
    <w:basedOn w:val="Standaardalinea-lettertype"/>
    <w:link w:val="Kop6"/>
    <w:uiPriority w:val="9"/>
    <w:rsid w:val="00C464FA"/>
    <w:rPr>
      <w:rFonts w:asciiTheme="majorHAnsi" w:eastAsiaTheme="majorEastAsia" w:hAnsiTheme="majorHAnsi" w:cstheme="majorBidi"/>
      <w:i/>
      <w:iCs/>
      <w:color w:val="383739" w:themeColor="accent1" w:themeShade="7F"/>
      <w:sz w:val="18"/>
    </w:rPr>
  </w:style>
  <w:style w:type="character" w:customStyle="1" w:styleId="pl-s">
    <w:name w:val="pl-s"/>
    <w:basedOn w:val="Standaardalinea-lettertype"/>
    <w:rsid w:val="00F14D3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9D5AD8"/>
    <w:rPr>
      <w:sz w:val="18"/>
    </w:rPr>
  </w:style>
  <w:style w:type="paragraph" w:styleId="Kop1">
    <w:name w:val="heading 1"/>
    <w:basedOn w:val="Normaal"/>
    <w:next w:val="Normaal"/>
    <w:link w:val="Kop1Teken"/>
    <w:uiPriority w:val="9"/>
    <w:qFormat/>
    <w:rsid w:val="00B332EB"/>
    <w:pPr>
      <w:keepNext/>
      <w:keepLines/>
      <w:numPr>
        <w:numId w:val="2"/>
      </w:numPr>
      <w:ind w:left="567" w:hanging="567"/>
      <w:outlineLvl w:val="0"/>
    </w:pPr>
    <w:rPr>
      <w:rFonts w:asciiTheme="majorHAnsi" w:eastAsiaTheme="majorEastAsia" w:hAnsiTheme="majorHAnsi" w:cstheme="majorBidi"/>
      <w:b/>
      <w:bCs/>
      <w:color w:val="F8971C" w:themeColor="accent2"/>
      <w:sz w:val="22"/>
      <w:szCs w:val="28"/>
    </w:rPr>
  </w:style>
  <w:style w:type="paragraph" w:styleId="Kop2">
    <w:name w:val="heading 2"/>
    <w:basedOn w:val="Normaal"/>
    <w:next w:val="Normaal"/>
    <w:link w:val="Kop2Teken"/>
    <w:uiPriority w:val="9"/>
    <w:unhideWhenUsed/>
    <w:qFormat/>
    <w:rsid w:val="00B332EB"/>
    <w:pPr>
      <w:keepNext/>
      <w:keepLines/>
      <w:numPr>
        <w:ilvl w:val="1"/>
        <w:numId w:val="2"/>
      </w:numPr>
      <w:ind w:left="567" w:hanging="567"/>
      <w:outlineLvl w:val="1"/>
    </w:pPr>
    <w:rPr>
      <w:rFonts w:asciiTheme="majorHAnsi" w:eastAsiaTheme="majorEastAsia" w:hAnsiTheme="majorHAnsi" w:cstheme="majorBidi"/>
      <w:b/>
      <w:bCs/>
      <w:color w:val="000000" w:themeColor="text1"/>
      <w:sz w:val="22"/>
      <w:szCs w:val="26"/>
    </w:rPr>
  </w:style>
  <w:style w:type="paragraph" w:styleId="Kop3">
    <w:name w:val="heading 3"/>
    <w:basedOn w:val="Normaal"/>
    <w:next w:val="Normaal"/>
    <w:link w:val="Kop3Teken"/>
    <w:uiPriority w:val="9"/>
    <w:unhideWhenUsed/>
    <w:qFormat/>
    <w:rsid w:val="007B4622"/>
    <w:pPr>
      <w:keepNext/>
      <w:keepLines/>
      <w:numPr>
        <w:ilvl w:val="2"/>
        <w:numId w:val="2"/>
      </w:numPr>
      <w:outlineLvl w:val="2"/>
    </w:pPr>
    <w:rPr>
      <w:rFonts w:asciiTheme="majorHAnsi" w:eastAsiaTheme="majorEastAsia" w:hAnsiTheme="majorHAnsi" w:cstheme="majorBidi"/>
      <w:b/>
      <w:bCs/>
      <w:color w:val="000000" w:themeColor="text1"/>
    </w:rPr>
  </w:style>
  <w:style w:type="paragraph" w:styleId="Kop4">
    <w:name w:val="heading 4"/>
    <w:basedOn w:val="Normaal"/>
    <w:next w:val="Normaal"/>
    <w:link w:val="Kop4Teken"/>
    <w:uiPriority w:val="9"/>
    <w:unhideWhenUsed/>
    <w:qFormat/>
    <w:rsid w:val="007B4622"/>
    <w:pPr>
      <w:keepNext/>
      <w:keepLines/>
      <w:numPr>
        <w:ilvl w:val="3"/>
        <w:numId w:val="2"/>
      </w:numPr>
      <w:spacing w:before="200"/>
      <w:outlineLvl w:val="3"/>
    </w:pPr>
    <w:rPr>
      <w:rFonts w:asciiTheme="majorHAnsi" w:eastAsiaTheme="majorEastAsia" w:hAnsiTheme="majorHAnsi" w:cstheme="majorBidi"/>
      <w:b/>
      <w:bCs/>
      <w:i/>
      <w:iCs/>
      <w:color w:val="717074" w:themeColor="accent1"/>
    </w:rPr>
  </w:style>
  <w:style w:type="paragraph" w:styleId="Kop5">
    <w:name w:val="heading 5"/>
    <w:basedOn w:val="Normaal"/>
    <w:next w:val="Normaal"/>
    <w:link w:val="Kop5Teken"/>
    <w:uiPriority w:val="9"/>
    <w:unhideWhenUsed/>
    <w:qFormat/>
    <w:rsid w:val="00197C46"/>
    <w:pPr>
      <w:keepNext/>
      <w:keepLines/>
      <w:spacing w:before="200"/>
      <w:outlineLvl w:val="4"/>
    </w:pPr>
    <w:rPr>
      <w:rFonts w:asciiTheme="majorHAnsi" w:eastAsiaTheme="majorEastAsia" w:hAnsiTheme="majorHAnsi" w:cstheme="majorBidi"/>
      <w:color w:val="383739" w:themeColor="accent1" w:themeShade="7F"/>
    </w:rPr>
  </w:style>
  <w:style w:type="paragraph" w:styleId="Kop6">
    <w:name w:val="heading 6"/>
    <w:basedOn w:val="Normaal"/>
    <w:next w:val="Normaal"/>
    <w:link w:val="Kop6Teken"/>
    <w:uiPriority w:val="9"/>
    <w:unhideWhenUsed/>
    <w:qFormat/>
    <w:rsid w:val="00C464FA"/>
    <w:pPr>
      <w:keepNext/>
      <w:keepLines/>
      <w:spacing w:before="200"/>
      <w:outlineLvl w:val="5"/>
    </w:pPr>
    <w:rPr>
      <w:rFonts w:asciiTheme="majorHAnsi" w:eastAsiaTheme="majorEastAsia" w:hAnsiTheme="majorHAnsi" w:cstheme="majorBidi"/>
      <w:i/>
      <w:iCs/>
      <w:color w:val="383739"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Normaal"/>
    <w:link w:val="KoptekstTeken"/>
    <w:uiPriority w:val="99"/>
    <w:unhideWhenUsed/>
    <w:rsid w:val="00E10464"/>
    <w:pPr>
      <w:tabs>
        <w:tab w:val="center" w:pos="4536"/>
        <w:tab w:val="right" w:pos="9072"/>
      </w:tabs>
    </w:pPr>
  </w:style>
  <w:style w:type="character" w:customStyle="1" w:styleId="KoptekstTeken">
    <w:name w:val="Koptekst Teken"/>
    <w:basedOn w:val="Standaardalinea-lettertype"/>
    <w:link w:val="Koptekst"/>
    <w:uiPriority w:val="99"/>
    <w:rsid w:val="00E10464"/>
    <w:rPr>
      <w:sz w:val="18"/>
    </w:rPr>
  </w:style>
  <w:style w:type="paragraph" w:styleId="Voettekst">
    <w:name w:val="footer"/>
    <w:basedOn w:val="Normaal"/>
    <w:link w:val="VoettekstTeken"/>
    <w:uiPriority w:val="99"/>
    <w:unhideWhenUsed/>
    <w:rsid w:val="00E10464"/>
    <w:pPr>
      <w:tabs>
        <w:tab w:val="center" w:pos="4536"/>
        <w:tab w:val="right" w:pos="9072"/>
      </w:tabs>
    </w:pPr>
  </w:style>
  <w:style w:type="character" w:customStyle="1" w:styleId="VoettekstTeken">
    <w:name w:val="Voettekst Teken"/>
    <w:basedOn w:val="Standaardalinea-lettertype"/>
    <w:link w:val="Voettekst"/>
    <w:uiPriority w:val="99"/>
    <w:rsid w:val="00E10464"/>
    <w:rPr>
      <w:sz w:val="18"/>
    </w:rPr>
  </w:style>
  <w:style w:type="paragraph" w:styleId="Ballontekst">
    <w:name w:val="Balloon Text"/>
    <w:basedOn w:val="Normaal"/>
    <w:link w:val="BallontekstTeken"/>
    <w:uiPriority w:val="99"/>
    <w:semiHidden/>
    <w:unhideWhenUsed/>
    <w:rsid w:val="00E10464"/>
    <w:rPr>
      <w:rFonts w:ascii="Tahoma" w:hAnsi="Tahoma" w:cs="Tahoma"/>
      <w:sz w:val="16"/>
      <w:szCs w:val="16"/>
    </w:rPr>
  </w:style>
  <w:style w:type="character" w:customStyle="1" w:styleId="BallontekstTeken">
    <w:name w:val="Ballontekst Teken"/>
    <w:basedOn w:val="Standaardalinea-lettertype"/>
    <w:link w:val="Ballontekst"/>
    <w:uiPriority w:val="99"/>
    <w:semiHidden/>
    <w:rsid w:val="00E10464"/>
    <w:rPr>
      <w:rFonts w:ascii="Tahoma" w:hAnsi="Tahoma" w:cs="Tahoma"/>
      <w:sz w:val="16"/>
      <w:szCs w:val="16"/>
    </w:rPr>
  </w:style>
  <w:style w:type="table" w:styleId="Tabelraster">
    <w:name w:val="Table Grid"/>
    <w:basedOn w:val="Standaardtabel"/>
    <w:uiPriority w:val="59"/>
    <w:rsid w:val="0041681D"/>
    <w:rPr>
      <w:color w:val="000000" w:themeColor="text1"/>
      <w:sz w:val="18"/>
    </w:rPr>
    <w:tblPr>
      <w:tblInd w:w="0" w:type="dxa"/>
      <w:tblBorders>
        <w:bottom w:val="dotted" w:sz="6" w:space="0" w:color="F8971C" w:themeColor="accent2"/>
        <w:insideH w:val="dotted" w:sz="6" w:space="0" w:color="F8971C" w:themeColor="accent2"/>
        <w:insideV w:val="dotted" w:sz="6" w:space="0" w:color="F8971C" w:themeColor="accent2"/>
      </w:tblBorders>
      <w:tblCellMar>
        <w:top w:w="0" w:type="dxa"/>
        <w:left w:w="108" w:type="dxa"/>
        <w:bottom w:w="0" w:type="dxa"/>
        <w:right w:w="108" w:type="dxa"/>
      </w:tblCellMar>
    </w:tblPr>
    <w:tblStylePr w:type="firstRow">
      <w:pPr>
        <w:wordWrap/>
        <w:spacing w:beforeLines="0" w:before="0" w:beforeAutospacing="0" w:afterLines="0" w:after="0" w:afterAutospacing="0" w:line="240" w:lineRule="auto"/>
      </w:pPr>
      <w:rPr>
        <w:b/>
        <w:sz w:val="18"/>
      </w:rPr>
      <w:tblPr/>
      <w:tcPr>
        <w:tcBorders>
          <w:bottom w:val="single" w:sz="12" w:space="0" w:color="000000" w:themeColor="text1"/>
          <w:insideH w:val="nil"/>
          <w:insideV w:val="nil"/>
        </w:tcBorders>
      </w:tcPr>
    </w:tblStylePr>
  </w:style>
  <w:style w:type="character" w:customStyle="1" w:styleId="Kop1Teken">
    <w:name w:val="Kop 1 Teken"/>
    <w:basedOn w:val="Standaardalinea-lettertype"/>
    <w:link w:val="Kop1"/>
    <w:uiPriority w:val="9"/>
    <w:rsid w:val="00B332EB"/>
    <w:rPr>
      <w:rFonts w:asciiTheme="majorHAnsi" w:eastAsiaTheme="majorEastAsia" w:hAnsiTheme="majorHAnsi" w:cstheme="majorBidi"/>
      <w:b/>
      <w:bCs/>
      <w:color w:val="F8971C" w:themeColor="accent2"/>
      <w:szCs w:val="28"/>
    </w:rPr>
  </w:style>
  <w:style w:type="character" w:customStyle="1" w:styleId="Kop2Teken">
    <w:name w:val="Kop 2 Teken"/>
    <w:basedOn w:val="Standaardalinea-lettertype"/>
    <w:link w:val="Kop2"/>
    <w:uiPriority w:val="9"/>
    <w:rsid w:val="00B332EB"/>
    <w:rPr>
      <w:rFonts w:asciiTheme="majorHAnsi" w:eastAsiaTheme="majorEastAsia" w:hAnsiTheme="majorHAnsi" w:cstheme="majorBidi"/>
      <w:b/>
      <w:bCs/>
      <w:color w:val="000000" w:themeColor="text1"/>
      <w:szCs w:val="26"/>
    </w:rPr>
  </w:style>
  <w:style w:type="paragraph" w:styleId="Lijstalinea">
    <w:name w:val="List Paragraph"/>
    <w:basedOn w:val="Normaal"/>
    <w:uiPriority w:val="34"/>
    <w:qFormat/>
    <w:rsid w:val="00165E1E"/>
    <w:pPr>
      <w:contextualSpacing/>
    </w:pPr>
  </w:style>
  <w:style w:type="paragraph" w:styleId="Inhopg1">
    <w:name w:val="toc 1"/>
    <w:basedOn w:val="Normaal"/>
    <w:next w:val="Normaal"/>
    <w:autoRedefine/>
    <w:uiPriority w:val="39"/>
    <w:unhideWhenUsed/>
    <w:qFormat/>
    <w:rsid w:val="00165E1E"/>
    <w:pPr>
      <w:spacing w:after="100"/>
    </w:pPr>
  </w:style>
  <w:style w:type="character" w:customStyle="1" w:styleId="Kop3Teken">
    <w:name w:val="Kop 3 Teken"/>
    <w:basedOn w:val="Standaardalinea-lettertype"/>
    <w:link w:val="Kop3"/>
    <w:uiPriority w:val="9"/>
    <w:rsid w:val="007B4622"/>
    <w:rPr>
      <w:rFonts w:asciiTheme="majorHAnsi" w:eastAsiaTheme="majorEastAsia" w:hAnsiTheme="majorHAnsi" w:cstheme="majorBidi"/>
      <w:b/>
      <w:bCs/>
      <w:color w:val="000000" w:themeColor="text1"/>
      <w:sz w:val="18"/>
    </w:rPr>
  </w:style>
  <w:style w:type="character" w:customStyle="1" w:styleId="Kop4Teken">
    <w:name w:val="Kop 4 Teken"/>
    <w:basedOn w:val="Standaardalinea-lettertype"/>
    <w:link w:val="Kop4"/>
    <w:uiPriority w:val="9"/>
    <w:rsid w:val="007B4622"/>
    <w:rPr>
      <w:rFonts w:asciiTheme="majorHAnsi" w:eastAsiaTheme="majorEastAsia" w:hAnsiTheme="majorHAnsi" w:cstheme="majorBidi"/>
      <w:b/>
      <w:bCs/>
      <w:i/>
      <w:iCs/>
      <w:color w:val="717074" w:themeColor="accent1"/>
      <w:sz w:val="18"/>
    </w:rPr>
  </w:style>
  <w:style w:type="paragraph" w:styleId="Inhopg2">
    <w:name w:val="toc 2"/>
    <w:basedOn w:val="Normaal"/>
    <w:next w:val="Normaal"/>
    <w:autoRedefine/>
    <w:uiPriority w:val="39"/>
    <w:unhideWhenUsed/>
    <w:qFormat/>
    <w:rsid w:val="0036607B"/>
    <w:pPr>
      <w:spacing w:after="100"/>
      <w:ind w:left="425"/>
    </w:pPr>
  </w:style>
  <w:style w:type="character" w:styleId="Hyperlink">
    <w:name w:val="Hyperlink"/>
    <w:basedOn w:val="Standaardalinea-lettertype"/>
    <w:uiPriority w:val="99"/>
    <w:unhideWhenUsed/>
    <w:rsid w:val="00B40299"/>
    <w:rPr>
      <w:color w:val="717074" w:themeColor="hyperlink"/>
      <w:u w:val="single"/>
    </w:rPr>
  </w:style>
  <w:style w:type="paragraph" w:styleId="Inhopg3">
    <w:name w:val="toc 3"/>
    <w:basedOn w:val="Normaal"/>
    <w:next w:val="Normaal"/>
    <w:autoRedefine/>
    <w:uiPriority w:val="39"/>
    <w:unhideWhenUsed/>
    <w:qFormat/>
    <w:rsid w:val="00AB14EB"/>
    <w:pPr>
      <w:spacing w:after="100"/>
      <w:ind w:left="425"/>
    </w:pPr>
  </w:style>
  <w:style w:type="character" w:customStyle="1" w:styleId="Kop5Teken">
    <w:name w:val="Kop 5 Teken"/>
    <w:basedOn w:val="Standaardalinea-lettertype"/>
    <w:link w:val="Kop5"/>
    <w:uiPriority w:val="9"/>
    <w:rsid w:val="00197C46"/>
    <w:rPr>
      <w:rFonts w:asciiTheme="majorHAnsi" w:eastAsiaTheme="majorEastAsia" w:hAnsiTheme="majorHAnsi" w:cstheme="majorBidi"/>
      <w:color w:val="383739" w:themeColor="accent1" w:themeShade="7F"/>
      <w:sz w:val="18"/>
    </w:rPr>
  </w:style>
  <w:style w:type="paragraph" w:customStyle="1" w:styleId="normal">
    <w:name w:val="normal"/>
    <w:rsid w:val="00197C46"/>
    <w:rPr>
      <w:rFonts w:ascii="Cambria" w:eastAsia="Cambria" w:hAnsi="Cambria" w:cs="Cambria"/>
      <w:color w:val="000000"/>
      <w:sz w:val="24"/>
      <w:szCs w:val="24"/>
      <w:lang w:val="en-US" w:eastAsia="nl-NL"/>
    </w:rPr>
  </w:style>
  <w:style w:type="character" w:styleId="GevolgdeHyperlink">
    <w:name w:val="FollowedHyperlink"/>
    <w:basedOn w:val="Standaardalinea-lettertype"/>
    <w:uiPriority w:val="99"/>
    <w:semiHidden/>
    <w:unhideWhenUsed/>
    <w:rsid w:val="00197C46"/>
    <w:rPr>
      <w:color w:val="717074" w:themeColor="followedHyperlink"/>
      <w:u w:val="single"/>
    </w:rPr>
  </w:style>
  <w:style w:type="paragraph" w:customStyle="1" w:styleId="LO-normal">
    <w:name w:val="LO-normal"/>
    <w:qFormat/>
    <w:rsid w:val="005A43E9"/>
    <w:rPr>
      <w:rFonts w:ascii="Cambria" w:eastAsia="Cambria" w:hAnsi="Cambria" w:cs="Cambria"/>
      <w:color w:val="000000"/>
      <w:sz w:val="24"/>
      <w:szCs w:val="24"/>
      <w:lang w:val="en-US" w:eastAsia="nl-NL"/>
    </w:rPr>
  </w:style>
  <w:style w:type="character" w:customStyle="1" w:styleId="InternetLink">
    <w:name w:val="Internet Link"/>
    <w:basedOn w:val="Standaardalinea-lettertype"/>
    <w:uiPriority w:val="99"/>
    <w:unhideWhenUsed/>
    <w:rsid w:val="008B65A5"/>
    <w:rPr>
      <w:color w:val="717074" w:themeColor="hyperlink"/>
      <w:u w:val="single"/>
    </w:rPr>
  </w:style>
  <w:style w:type="character" w:customStyle="1" w:styleId="Kop6Teken">
    <w:name w:val="Kop 6 Teken"/>
    <w:basedOn w:val="Standaardalinea-lettertype"/>
    <w:link w:val="Kop6"/>
    <w:uiPriority w:val="9"/>
    <w:rsid w:val="00C464FA"/>
    <w:rPr>
      <w:rFonts w:asciiTheme="majorHAnsi" w:eastAsiaTheme="majorEastAsia" w:hAnsiTheme="majorHAnsi" w:cstheme="majorBidi"/>
      <w:i/>
      <w:iCs/>
      <w:color w:val="383739" w:themeColor="accent1" w:themeShade="7F"/>
      <w:sz w:val="18"/>
    </w:rPr>
  </w:style>
  <w:style w:type="character" w:customStyle="1" w:styleId="pl-s">
    <w:name w:val="pl-s"/>
    <w:basedOn w:val="Standaardalinea-lettertype"/>
    <w:rsid w:val="00F14D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77637">
      <w:bodyDiv w:val="1"/>
      <w:marLeft w:val="0"/>
      <w:marRight w:val="0"/>
      <w:marTop w:val="0"/>
      <w:marBottom w:val="0"/>
      <w:divBdr>
        <w:top w:val="none" w:sz="0" w:space="0" w:color="auto"/>
        <w:left w:val="none" w:sz="0" w:space="0" w:color="auto"/>
        <w:bottom w:val="none" w:sz="0" w:space="0" w:color="auto"/>
        <w:right w:val="none" w:sz="0" w:space="0" w:color="auto"/>
      </w:divBdr>
    </w:div>
    <w:div w:id="180318857">
      <w:bodyDiv w:val="1"/>
      <w:marLeft w:val="0"/>
      <w:marRight w:val="0"/>
      <w:marTop w:val="0"/>
      <w:marBottom w:val="0"/>
      <w:divBdr>
        <w:top w:val="none" w:sz="0" w:space="0" w:color="auto"/>
        <w:left w:val="none" w:sz="0" w:space="0" w:color="auto"/>
        <w:bottom w:val="none" w:sz="0" w:space="0" w:color="auto"/>
        <w:right w:val="none" w:sz="0" w:space="0" w:color="auto"/>
      </w:divBdr>
    </w:div>
    <w:div w:id="325087864">
      <w:bodyDiv w:val="1"/>
      <w:marLeft w:val="0"/>
      <w:marRight w:val="0"/>
      <w:marTop w:val="0"/>
      <w:marBottom w:val="0"/>
      <w:divBdr>
        <w:top w:val="none" w:sz="0" w:space="0" w:color="auto"/>
        <w:left w:val="none" w:sz="0" w:space="0" w:color="auto"/>
        <w:bottom w:val="none" w:sz="0" w:space="0" w:color="auto"/>
        <w:right w:val="none" w:sz="0" w:space="0" w:color="auto"/>
      </w:divBdr>
      <w:divsChild>
        <w:div w:id="1931356271">
          <w:marLeft w:val="0"/>
          <w:marRight w:val="0"/>
          <w:marTop w:val="0"/>
          <w:marBottom w:val="0"/>
          <w:divBdr>
            <w:top w:val="none" w:sz="0" w:space="0" w:color="auto"/>
            <w:left w:val="none" w:sz="0" w:space="0" w:color="auto"/>
            <w:bottom w:val="none" w:sz="0" w:space="0" w:color="auto"/>
            <w:right w:val="none" w:sz="0" w:space="0" w:color="auto"/>
          </w:divBdr>
        </w:div>
        <w:div w:id="860053441">
          <w:marLeft w:val="0"/>
          <w:marRight w:val="0"/>
          <w:marTop w:val="0"/>
          <w:marBottom w:val="0"/>
          <w:divBdr>
            <w:top w:val="none" w:sz="0" w:space="0" w:color="auto"/>
            <w:left w:val="none" w:sz="0" w:space="0" w:color="auto"/>
            <w:bottom w:val="none" w:sz="0" w:space="0" w:color="auto"/>
            <w:right w:val="none" w:sz="0" w:space="0" w:color="auto"/>
          </w:divBdr>
        </w:div>
        <w:div w:id="326439555">
          <w:marLeft w:val="0"/>
          <w:marRight w:val="0"/>
          <w:marTop w:val="0"/>
          <w:marBottom w:val="0"/>
          <w:divBdr>
            <w:top w:val="none" w:sz="0" w:space="0" w:color="auto"/>
            <w:left w:val="none" w:sz="0" w:space="0" w:color="auto"/>
            <w:bottom w:val="none" w:sz="0" w:space="0" w:color="auto"/>
            <w:right w:val="none" w:sz="0" w:space="0" w:color="auto"/>
          </w:divBdr>
        </w:div>
        <w:div w:id="774594283">
          <w:marLeft w:val="0"/>
          <w:marRight w:val="0"/>
          <w:marTop w:val="0"/>
          <w:marBottom w:val="0"/>
          <w:divBdr>
            <w:top w:val="none" w:sz="0" w:space="0" w:color="auto"/>
            <w:left w:val="none" w:sz="0" w:space="0" w:color="auto"/>
            <w:bottom w:val="none" w:sz="0" w:space="0" w:color="auto"/>
            <w:right w:val="none" w:sz="0" w:space="0" w:color="auto"/>
          </w:divBdr>
        </w:div>
      </w:divsChild>
    </w:div>
    <w:div w:id="426927728">
      <w:bodyDiv w:val="1"/>
      <w:marLeft w:val="0"/>
      <w:marRight w:val="0"/>
      <w:marTop w:val="0"/>
      <w:marBottom w:val="0"/>
      <w:divBdr>
        <w:top w:val="none" w:sz="0" w:space="0" w:color="auto"/>
        <w:left w:val="none" w:sz="0" w:space="0" w:color="auto"/>
        <w:bottom w:val="none" w:sz="0" w:space="0" w:color="auto"/>
        <w:right w:val="none" w:sz="0" w:space="0" w:color="auto"/>
      </w:divBdr>
    </w:div>
    <w:div w:id="566964237">
      <w:bodyDiv w:val="1"/>
      <w:marLeft w:val="0"/>
      <w:marRight w:val="0"/>
      <w:marTop w:val="0"/>
      <w:marBottom w:val="0"/>
      <w:divBdr>
        <w:top w:val="none" w:sz="0" w:space="0" w:color="auto"/>
        <w:left w:val="none" w:sz="0" w:space="0" w:color="auto"/>
        <w:bottom w:val="none" w:sz="0" w:space="0" w:color="auto"/>
        <w:right w:val="none" w:sz="0" w:space="0" w:color="auto"/>
      </w:divBdr>
    </w:div>
    <w:div w:id="1403596920">
      <w:bodyDiv w:val="1"/>
      <w:marLeft w:val="0"/>
      <w:marRight w:val="0"/>
      <w:marTop w:val="0"/>
      <w:marBottom w:val="0"/>
      <w:divBdr>
        <w:top w:val="none" w:sz="0" w:space="0" w:color="auto"/>
        <w:left w:val="none" w:sz="0" w:space="0" w:color="auto"/>
        <w:bottom w:val="none" w:sz="0" w:space="0" w:color="auto"/>
        <w:right w:val="none" w:sz="0" w:space="0" w:color="auto"/>
      </w:divBdr>
    </w:div>
    <w:div w:id="1690449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github.com/OpenOnderwijsAPI/POC-Docker-Image" TargetMode="External"/><Relationship Id="rId14" Type="http://schemas.openxmlformats.org/officeDocument/2006/relationships/hyperlink" Target="https://github.com/OpenOnderwijsAPI/POC-Docker-Image/tree/demo_1.1.9.Final" TargetMode="External"/><Relationship Id="rId15" Type="http://schemas.openxmlformats.org/officeDocument/2006/relationships/hyperlink" Target="https://hub.docker.com/" TargetMode="External"/><Relationship Id="rId16" Type="http://schemas.openxmlformats.org/officeDocument/2006/relationships/hyperlink" Target="http://www.apiman.io/latest/download.html" TargetMode="External"/><Relationship Id="rId17" Type="http://schemas.openxmlformats.org/officeDocument/2006/relationships/hyperlink" Target="http://downloads.jboss.org/wildfly/8.2.0.Final/wildfly-8.2.0.Final.zip" TargetMode="External"/><Relationship Id="rId18" Type="http://schemas.openxmlformats.org/officeDocument/2006/relationships/hyperlink" Target="http://downloads.jboss.org/apiman/1.1.9.Final/apiman-distro-wildfly8-1.1.9.Final-overlay.zip" TargetMode="External"/><Relationship Id="rId19" Type="http://schemas.openxmlformats.org/officeDocument/2006/relationships/hyperlink" Target="https://github.com/OpenOnderwijsAPI/POC-Docker-Image/raw/demo_1.1.9.Final/content/deployments/js-console.war" TargetMode="External"/><Relationship Id="rId63" Type="http://schemas.openxmlformats.org/officeDocument/2006/relationships/image" Target="media/image31.png"/><Relationship Id="rId64" Type="http://schemas.openxmlformats.org/officeDocument/2006/relationships/image" Target="media/image32.png"/><Relationship Id="rId65" Type="http://schemas.openxmlformats.org/officeDocument/2006/relationships/image" Target="media/image33.png"/><Relationship Id="rId66" Type="http://schemas.openxmlformats.org/officeDocument/2006/relationships/hyperlink" Target="https://localhost:8443/auth/realms/apiman" TargetMode="External"/><Relationship Id="rId67" Type="http://schemas.openxmlformats.org/officeDocument/2006/relationships/hyperlink" Target="https://apiman.openonderwijsapi.nl:7443/auth/realms/apiman" TargetMode="External"/><Relationship Id="rId68" Type="http://schemas.openxmlformats.org/officeDocument/2006/relationships/image" Target="media/image34.png"/><Relationship Id="rId69" Type="http://schemas.openxmlformats.org/officeDocument/2006/relationships/image" Target="media/image35.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hyperlink" Target="https://localhost:8443/apiman-gateway-api" TargetMode="External"/><Relationship Id="rId53" Type="http://schemas.openxmlformats.org/officeDocument/2006/relationships/hyperlink" Target="https://apiman.openonderwijsapi.nl:7443/apiman-gateway-api" TargetMode="External"/><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image" Target="media/image27.png"/><Relationship Id="rId59" Type="http://schemas.openxmlformats.org/officeDocument/2006/relationships/image" Target="media/image28.png"/><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hyperlink" Target="https://localhost:8443/apimanui/" TargetMode="External"/><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s://localhost:8443/auth/admin/" TargetMode="External"/><Relationship Id="rId31" Type="http://schemas.openxmlformats.org/officeDocument/2006/relationships/image" Target="media/image3.png"/><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image" Target="media/image11.png"/><Relationship Id="rId80" Type="http://schemas.openxmlformats.org/officeDocument/2006/relationships/footer" Target="footer1.xml"/><Relationship Id="rId81" Type="http://schemas.openxmlformats.org/officeDocument/2006/relationships/header" Target="header2.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36.png"/><Relationship Id="rId71" Type="http://schemas.openxmlformats.org/officeDocument/2006/relationships/hyperlink" Target="https://localhost:8443/js-console/" TargetMode="External"/><Relationship Id="rId72" Type="http://schemas.openxmlformats.org/officeDocument/2006/relationships/hyperlink" Target="https://github.com/OpenOnderwijsAPI/POC-Demo-application/blob/demo_1.1.9.Final/src/main/webapp/index.html" TargetMode="External"/><Relationship Id="rId20" Type="http://schemas.openxmlformats.org/officeDocument/2006/relationships/hyperlink" Target="https://github.com/OpenOnderwijsAPI/POC-Docker-Image/raw/demo_1.1.9.Final/content/deployments/keycloak-saml-spssodescriptor-1.0.0-SNAPSHOT.war" TargetMode="External"/><Relationship Id="rId21" Type="http://schemas.openxmlformats.org/officeDocument/2006/relationships/hyperlink" Target="http://localhost:8080" TargetMode="External"/><Relationship Id="rId22" Type="http://schemas.openxmlformats.org/officeDocument/2006/relationships/hyperlink" Target="http://localhost:8080" TargetMode="External"/><Relationship Id="rId23" Type="http://schemas.openxmlformats.org/officeDocument/2006/relationships/hyperlink" Target="https://localhost:8443/auth/admin/" TargetMode="External"/><Relationship Id="rId24" Type="http://schemas.openxmlformats.org/officeDocument/2006/relationships/hyperlink" Target="https://localhost:8443/auth/admin/" TargetMode="External"/><Relationship Id="rId25" Type="http://schemas.openxmlformats.org/officeDocument/2006/relationships/hyperlink" Target="https://localhost:8443/js-console/" TargetMode="External"/><Relationship Id="rId26" Type="http://schemas.openxmlformats.org/officeDocument/2006/relationships/hyperlink" Target="https://localhost:8443/spssodescriptor/" TargetMode="External"/><Relationship Id="rId27" Type="http://schemas.openxmlformats.org/officeDocument/2006/relationships/hyperlink" Target="http://localhost:8080/spssodescriptor/realms/%7brealm%7d/identity-provider/%7bIdentityProvider%7d/" TargetMode="External"/><Relationship Id="rId28" Type="http://schemas.openxmlformats.org/officeDocument/2006/relationships/hyperlink" Target="https://localhost:8443/spssodescriptor/realms/apiman/identity-provider/SurfConext/" TargetMode="External"/><Relationship Id="rId29" Type="http://schemas.openxmlformats.org/officeDocument/2006/relationships/image" Target="media/image2.png"/><Relationship Id="rId73" Type="http://schemas.openxmlformats.org/officeDocument/2006/relationships/hyperlink" Target="https://github.com/OpenOnderwijsAPI/POC-Demo-application/tree/demo_1.1.9.Final" TargetMode="External"/><Relationship Id="rId74" Type="http://schemas.openxmlformats.org/officeDocument/2006/relationships/hyperlink" Target="https://github.com/OpenOnderwijsAPI/POC-Docker-Image/blob/demo_1.1.9.Final/content/python/provision.py" TargetMode="External"/><Relationship Id="rId75" Type="http://schemas.openxmlformats.org/officeDocument/2006/relationships/hyperlink" Target="https://inhollandtest.azure-api.net/" TargetMode="External"/><Relationship Id="rId76" Type="http://schemas.openxmlformats.org/officeDocument/2006/relationships/hyperlink" Target="https://github.com/OpenOnderwijsAPI/POC-Docker-Image/blob/demo_1.1.9.Final/content/python/swagger/inhollandtest.json" TargetMode="External"/><Relationship Id="rId77" Type="http://schemas.openxmlformats.org/officeDocument/2006/relationships/hyperlink" Target="https://inhollandtest.azure-api.net/" TargetMode="External"/><Relationship Id="rId78" Type="http://schemas.openxmlformats.org/officeDocument/2006/relationships/hyperlink" Target="https://github.com/OpenOnderwijsAPI/POC-Docker-Image/blob/demo_1.1.9.Final/content/python/swagger/inhollandtestnoauth.json" TargetMode="External"/><Relationship Id="rId79" Type="http://schemas.openxmlformats.org/officeDocument/2006/relationships/header" Target="header1.xml"/><Relationship Id="rId60" Type="http://schemas.openxmlformats.org/officeDocument/2006/relationships/image" Target="media/image29.png"/><Relationship Id="rId61" Type="http://schemas.openxmlformats.org/officeDocument/2006/relationships/image" Target="media/image30.png"/><Relationship Id="rId62" Type="http://schemas.openxmlformats.org/officeDocument/2006/relationships/hyperlink" Target="http://swagger.io/" TargetMode="External"/><Relationship Id="rId10" Type="http://schemas.openxmlformats.org/officeDocument/2006/relationships/hyperlink" Target="mailto:ton.swieb@finalist.nl" TargetMode="External"/><Relationship Id="rId11" Type="http://schemas.openxmlformats.org/officeDocument/2006/relationships/hyperlink" Target="https://www.docker.com/" TargetMode="External"/><Relationship Id="rId12" Type="http://schemas.openxmlformats.org/officeDocument/2006/relationships/hyperlink" Target="https://www.docker.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8.tmp"/></Relationships>
</file>

<file path=word/_rels/header1.xml.rels><?xml version="1.0" encoding="UTF-8" standalone="yes"?>
<Relationships xmlns="http://schemas.openxmlformats.org/package/2006/relationships"><Relationship Id="rId1" Type="http://schemas.openxmlformats.org/officeDocument/2006/relationships/image" Target="media/image37.tmp"/></Relationships>
</file>

<file path=word/_rels/header2.xml.rels><?xml version="1.0" encoding="UTF-8" standalone="yes"?>
<Relationships xmlns="http://schemas.openxmlformats.org/package/2006/relationships"><Relationship Id="rId1" Type="http://schemas.openxmlformats.org/officeDocument/2006/relationships/image" Target="media/image39.tmp"/></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ton:Downloads:Rapport.dotx" TargetMode="External"/></Relationships>
</file>

<file path=word/theme/theme1.xml><?xml version="1.0" encoding="utf-8"?>
<a:theme xmlns:a="http://schemas.openxmlformats.org/drawingml/2006/main" name="Finalist">
  <a:themeElements>
    <a:clrScheme name="Finalist">
      <a:dk1>
        <a:sysClr val="windowText" lastClr="000000"/>
      </a:dk1>
      <a:lt1>
        <a:sysClr val="window" lastClr="FFFFFF"/>
      </a:lt1>
      <a:dk2>
        <a:srgbClr val="717074"/>
      </a:dk2>
      <a:lt2>
        <a:srgbClr val="FFFFFF"/>
      </a:lt2>
      <a:accent1>
        <a:srgbClr val="717074"/>
      </a:accent1>
      <a:accent2>
        <a:srgbClr val="F8971C"/>
      </a:accent2>
      <a:accent3>
        <a:srgbClr val="FFFFFF"/>
      </a:accent3>
      <a:accent4>
        <a:srgbClr val="000000"/>
      </a:accent4>
      <a:accent5>
        <a:srgbClr val="7F7F7F"/>
      </a:accent5>
      <a:accent6>
        <a:srgbClr val="BFBFBF"/>
      </a:accent6>
      <a:hlink>
        <a:srgbClr val="717074"/>
      </a:hlink>
      <a:folHlink>
        <a:srgbClr val="717074"/>
      </a:folHlink>
    </a:clrScheme>
    <a:fontScheme name="Finalist">
      <a:majorFont>
        <a:latin typeface="Pon Thesans"/>
        <a:ea typeface=""/>
        <a:cs typeface=""/>
      </a:majorFont>
      <a:minorFont>
        <a:latin typeface="Pon Thesans"/>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8A130C-4659-134C-981D-132E2C463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Rapport.dotx</Template>
  <TotalTime>178</TotalTime>
  <Pages>35</Pages>
  <Words>3988</Words>
  <Characters>25053</Characters>
  <Application>Microsoft Macintosh Word</Application>
  <DocSecurity>0</DocSecurity>
  <Lines>765</Lines>
  <Paragraphs>364</Paragraphs>
  <ScaleCrop>false</ScaleCrop>
  <HeadingPairs>
    <vt:vector size="2" baseType="variant">
      <vt:variant>
        <vt:lpstr>Titel</vt:lpstr>
      </vt:variant>
      <vt:variant>
        <vt:i4>1</vt:i4>
      </vt:variant>
    </vt:vector>
  </HeadingPairs>
  <TitlesOfParts>
    <vt:vector size="1" baseType="lpstr">
      <vt:lpstr>Finalist</vt:lpstr>
    </vt:vector>
  </TitlesOfParts>
  <Company/>
  <LinksUpToDate>false</LinksUpToDate>
  <CharactersWithSpaces>28722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Finalist</dc:title>
  <dc:creator>Ton Swieb</dc:creator>
  <cp:lastModifiedBy>Ton Swieb</cp:lastModifiedBy>
  <cp:revision>8</cp:revision>
  <dcterms:created xsi:type="dcterms:W3CDTF">2015-12-16T13:58:00Z</dcterms:created>
  <dcterms:modified xsi:type="dcterms:W3CDTF">2016-02-05T09:51:00Z</dcterms:modified>
</cp:coreProperties>
</file>